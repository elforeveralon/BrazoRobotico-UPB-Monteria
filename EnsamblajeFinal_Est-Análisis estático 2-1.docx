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5C490EF4" w14:textId="77777777" w:rsidTr="00A43A5B">
        <w:trPr>
          <w:cantSplit/>
          <w:trHeight w:val="4488"/>
        </w:trPr>
        <w:tc>
          <w:tcPr>
            <w:tcW w:w="6285" w:type="dxa"/>
          </w:tcPr>
          <w:p w14:paraId="659711CE" w14:textId="2E6CA414" w:rsidR="00F448BC" w:rsidRDefault="001B3C87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DF4EFC" wp14:editId="34F7BBB2">
                  <wp:extent cx="3853815" cy="2387600"/>
                  <wp:effectExtent l="0" t="0" r="0" b="0"/>
                  <wp:docPr id="1353131311" name="Imagen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13131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aconcuadrcula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178AEA9E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6F92EAFE" w14:textId="58D1EA88" w:rsidR="00B77317" w:rsidRPr="00CD1539" w:rsidRDefault="001B3C87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Simulación de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EnsamblajeFinal_Est</w:t>
                  </w:r>
                </w:p>
                <w:p w14:paraId="724E0656" w14:textId="77777777" w:rsidR="00B77317" w:rsidRPr="00CD1539" w:rsidRDefault="00B77317" w:rsidP="00E217C8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  <w:p w14:paraId="3655F905" w14:textId="01AE9BE0" w:rsidR="00B77317" w:rsidRPr="00CD1539" w:rsidRDefault="001B3C87" w:rsidP="009C008A">
                  <w:pPr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rStyle w:val="Fuerte"/>
                      <w:sz w:val="20"/>
                      <w:szCs w:val="20"/>
                    </w:rPr>
                    <w:t>Fecha</w:t>
                  </w:r>
                  <w:r w:rsidR="00B77317" w:rsidRPr="00CD1539">
                    <w:rPr>
                      <w:rStyle w:val="Fuerte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martes, 2 de junio de 2026</w:t>
                  </w:r>
                  <w:r w:rsidR="00B77317" w:rsidRPr="00CD1539">
                    <w:rPr>
                      <w:rStyle w:val="Fuerte"/>
                      <w:sz w:val="20"/>
                      <w:szCs w:val="20"/>
                    </w:rPr>
                    <w:br/>
                  </w:r>
                  <w:r>
                    <w:rPr>
                      <w:rStyle w:val="Fuerte"/>
                      <w:sz w:val="20"/>
                      <w:szCs w:val="20"/>
                    </w:rPr>
                    <w:t>Diseñador</w:t>
                  </w:r>
                  <w:r w:rsidR="00B77317" w:rsidRPr="00CD1539">
                    <w:rPr>
                      <w:rStyle w:val="Fuerte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Solidworks</w:t>
                  </w:r>
                </w:p>
                <w:p w14:paraId="1B3EFE53" w14:textId="3EFE837D" w:rsidR="00B77317" w:rsidRPr="00CD1539" w:rsidRDefault="001B3C87" w:rsidP="009C008A">
                  <w:pPr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sz w:val="20"/>
                      <w:szCs w:val="20"/>
                    </w:rPr>
                    <w:t>Nombre de estudio</w:t>
                  </w:r>
                  <w:r w:rsidR="00B77317" w:rsidRPr="00CD1539">
                    <w:rPr>
                      <w:rStyle w:val="Fuerte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Fuerte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Análisis estático 1</w:t>
                  </w:r>
                </w:p>
                <w:p w14:paraId="5AAF70E5" w14:textId="59444B06" w:rsidR="00B77317" w:rsidRPr="006A441F" w:rsidRDefault="001B3C87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Fuerte"/>
                      <w:sz w:val="20"/>
                      <w:szCs w:val="20"/>
                    </w:rPr>
                    <w:t>Tipo de análisis</w:t>
                  </w:r>
                  <w:r w:rsidR="00B77317" w:rsidRPr="00CD1539">
                    <w:rPr>
                      <w:rStyle w:val="Fuerte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Fuerte"/>
                      <w:b w:val="0"/>
                    </w:rPr>
                    <w:t xml:space="preserve"> </w:t>
                  </w: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Análisis estático</w:t>
                  </w:r>
                </w:p>
              </w:tc>
            </w:tr>
            <w:tr w:rsidR="00B77317" w14:paraId="5C9AECEE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475778AE" w14:textId="72B7DB65" w:rsidR="00B77317" w:rsidRDefault="001B3C87" w:rsidP="00E3408D">
                      <w:pPr>
                        <w:pStyle w:val="TtuloTDC"/>
                      </w:pPr>
                      <w:r>
                        <w:t>Tabla de contenidos</w:t>
                      </w:r>
                    </w:p>
                    <w:p w14:paraId="23A2A3E9" w14:textId="2D62924F" w:rsidR="00091CB5" w:rsidRDefault="001041F1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31290512" w:history="1">
                        <w:r w:rsidR="00091CB5" w:rsidRPr="00952582">
                          <w:rPr>
                            <w:rStyle w:val="Hipervnculo"/>
                            <w:noProof/>
                          </w:rPr>
                          <w:t>Descripción</w:t>
                        </w:r>
                        <w:r w:rsidR="00091CB5">
                          <w:rPr>
                            <w:noProof/>
                            <w:webHidden/>
                          </w:rPr>
                          <w:tab/>
                        </w:r>
                        <w:r w:rsidR="00091CB5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91CB5">
                          <w:rPr>
                            <w:noProof/>
                            <w:webHidden/>
                          </w:rPr>
                          <w:instrText xml:space="preserve"> PAGEREF _Toc231290512 \h </w:instrText>
                        </w:r>
                        <w:r w:rsidR="00091CB5">
                          <w:rPr>
                            <w:noProof/>
                            <w:webHidden/>
                          </w:rPr>
                        </w:r>
                        <w:r w:rsidR="00091CB5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91CB5">
                          <w:rPr>
                            <w:noProof/>
                            <w:webHidden/>
                          </w:rPr>
                          <w:t>1</w:t>
                        </w:r>
                        <w:r w:rsidR="00091CB5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176E994" w14:textId="6E8B69CD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13" w:history="1">
                        <w:r w:rsidRPr="00952582">
                          <w:rPr>
                            <w:rStyle w:val="Hipervnculo"/>
                            <w:noProof/>
                          </w:rPr>
                          <w:t>Suposiciones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_Toc231290513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9EB94A1" w14:textId="03760880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14" w:history="1">
                        <w:r w:rsidRPr="00952582">
                          <w:rPr>
                            <w:rStyle w:val="Hipervnculo"/>
                            <w:noProof/>
                          </w:rPr>
                          <w:t>Información de modelo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_Toc231290514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DB1B15E" w14:textId="06F4B426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15" w:history="1">
                        <w:r w:rsidRPr="00952582">
                          <w:rPr>
                            <w:rStyle w:val="Hipervnculo"/>
                            <w:noProof/>
                          </w:rPr>
                          <w:t>Propiedades de estudio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_Toc231290515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4EE2490" w14:textId="1667E53A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16" w:history="1">
                        <w:r w:rsidRPr="00952582">
                          <w:rPr>
                            <w:rStyle w:val="Hipervnculo"/>
                            <w:noProof/>
                          </w:rPr>
                          <w:t>Unidades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_Toc231290516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EFD71BD" w14:textId="4911C31D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17" w:history="1">
                        <w:r w:rsidRPr="00952582">
                          <w:rPr>
                            <w:rStyle w:val="Hipervnculo"/>
                            <w:noProof/>
                          </w:rPr>
                          <w:t>Propiedades de material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_Toc231290517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C016029" w14:textId="754549D7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18" w:history="1">
                        <w:r w:rsidRPr="00952582">
                          <w:rPr>
                            <w:rStyle w:val="Hipervnculo"/>
                            <w:noProof/>
                          </w:rPr>
                          <w:t>Cargas y sujeciones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_Toc231290518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BD2F284" w14:textId="5F63F100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19" w:history="1">
                        <w:r w:rsidRPr="00952582">
                          <w:rPr>
                            <w:rStyle w:val="Hipervnculo"/>
                            <w:noProof/>
                          </w:rPr>
                          <w:t>Definiciones de conector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_Toc231290519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6AE81D4" w14:textId="56A67E6E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20" w:history="1">
                        <w:r w:rsidRPr="00952582">
                          <w:rPr>
                            <w:rStyle w:val="Hipervnculo"/>
                            <w:noProof/>
                          </w:rPr>
                          <w:t>Información de interacción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_Toc231290520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FB76D9F" w14:textId="44CE9D8B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21" w:history="1">
                        <w:r w:rsidRPr="00952582">
                          <w:rPr>
                            <w:rStyle w:val="Hipervnculo"/>
                            <w:noProof/>
                          </w:rPr>
                          <w:t>Información de malla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_Toc231290521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AF52ACE" w14:textId="273B47B6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22" w:history="1">
                        <w:r w:rsidRPr="00952582">
                          <w:rPr>
                            <w:rStyle w:val="Hipervnculo"/>
                            <w:noProof/>
                          </w:rPr>
                          <w:t>Detalles del sensor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_Toc231290522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A77E398" w14:textId="75EA5AF8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23" w:history="1">
                        <w:r w:rsidRPr="00952582">
                          <w:rPr>
                            <w:rStyle w:val="Hipervnculo"/>
                            <w:noProof/>
                          </w:rPr>
                          <w:t>Fuerzas resultantes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_Toc231290523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463385A" w14:textId="2B42C0EA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24" w:history="1">
                        <w:r w:rsidRPr="00952582">
                          <w:rPr>
                            <w:rStyle w:val="Hipervnculo"/>
                            <w:noProof/>
                          </w:rPr>
                          <w:t>Vigas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_Toc231290524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D75B188" w14:textId="13EAE181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25" w:history="1">
                        <w:r w:rsidRPr="00952582">
                          <w:rPr>
                            <w:rStyle w:val="Hipervnculo"/>
                            <w:noProof/>
                          </w:rPr>
                          <w:t>Resultados del estudio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_Toc231290525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7288A45" w14:textId="21B0C990" w:rsidR="00091CB5" w:rsidRDefault="00091CB5">
                      <w:pPr>
                        <w:pStyle w:val="TDC1"/>
                        <w:rPr>
                          <w:noProof/>
                          <w:kern w:val="2"/>
                          <w:sz w:val="24"/>
                          <w:szCs w:val="24"/>
                          <w:lang w:val="es-CO" w:eastAsia="es-CO"/>
                          <w14:ligatures w14:val="standardContextual"/>
                        </w:rPr>
                      </w:pPr>
                      <w:hyperlink w:anchor="_Toc231290526" w:history="1">
                        <w:r w:rsidRPr="00952582">
                          <w:rPr>
                            <w:rStyle w:val="Hipervnculo"/>
                            <w:noProof/>
                          </w:rPr>
                          <w:t>Conclusión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_Toc231290526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1BD776B" w14:textId="294D4712" w:rsidR="00B77317" w:rsidRPr="00EF5B54" w:rsidRDefault="001041F1" w:rsidP="00E3408D">
                      <w:pPr>
                        <w:pStyle w:val="TD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3E8054FC" w14:textId="77777777" w:rsidR="00F448BC" w:rsidRDefault="00F448BC" w:rsidP="00A5373F"/>
        </w:tc>
      </w:tr>
      <w:tr w:rsidR="00F448BC" w14:paraId="2BCB509F" w14:textId="77777777" w:rsidTr="00BE081A">
        <w:trPr>
          <w:cantSplit/>
          <w:trHeight w:val="3924"/>
        </w:trPr>
        <w:tc>
          <w:tcPr>
            <w:tcW w:w="6285" w:type="dxa"/>
          </w:tcPr>
          <w:p w14:paraId="79CF8473" w14:textId="5657E61C" w:rsidR="00C27B5D" w:rsidRDefault="001B3C87" w:rsidP="00C27B5D">
            <w:pPr>
              <w:pStyle w:val="Ttulo1"/>
            </w:pPr>
            <w:bookmarkStart w:id="0" w:name="_Toc231290512"/>
            <w:r>
              <w:t>Descripción</w:t>
            </w:r>
            <w:bookmarkEnd w:id="0"/>
          </w:p>
          <w:p w14:paraId="29191981" w14:textId="41E0D660" w:rsidR="00F448BC" w:rsidRPr="00E65D6E" w:rsidRDefault="001B3C87" w:rsidP="00FF408C">
            <w:r>
              <w:t>No hay datos</w:t>
            </w:r>
          </w:p>
        </w:tc>
        <w:tc>
          <w:tcPr>
            <w:tcW w:w="4713" w:type="dxa"/>
            <w:vMerge/>
          </w:tcPr>
          <w:p w14:paraId="42F428BA" w14:textId="77777777" w:rsidR="00F448BC" w:rsidRPr="00A33AA4" w:rsidRDefault="00F448BC" w:rsidP="00840CC7">
            <w:pPr>
              <w:pStyle w:val="TDC3"/>
            </w:pPr>
          </w:p>
        </w:tc>
      </w:tr>
    </w:tbl>
    <w:p w14:paraId="31E0B090" w14:textId="77777777" w:rsidR="00F25CD7" w:rsidRDefault="00F25CD7">
      <w: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1ECB3683" w14:textId="77777777" w:rsidTr="00DD03CF">
        <w:tc>
          <w:tcPr>
            <w:tcW w:w="11016" w:type="dxa"/>
          </w:tcPr>
          <w:p w14:paraId="13E2651F" w14:textId="5E8F8644" w:rsidR="00343025" w:rsidRDefault="001B3C87" w:rsidP="00343025">
            <w:pPr>
              <w:pStyle w:val="Ttulo1"/>
            </w:pPr>
            <w:bookmarkStart w:id="1" w:name="_Toc243733140"/>
            <w:bookmarkStart w:id="2" w:name="_Toc245020107"/>
            <w:bookmarkStart w:id="3" w:name="_Toc245020139"/>
            <w:bookmarkStart w:id="4" w:name="_Toc231290513"/>
            <w:r>
              <w:lastRenderedPageBreak/>
              <w:t>Suposiciones</w:t>
            </w:r>
            <w:bookmarkEnd w:id="4"/>
          </w:p>
          <w:p w14:paraId="6F4E23CF" w14:textId="77777777" w:rsidR="00E1211B" w:rsidRDefault="00E1211B" w:rsidP="00343025"/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92"/>
              <w:gridCol w:w="5393"/>
            </w:tblGrid>
            <w:tr w:rsidR="00221495" w14:paraId="44D358D3" w14:textId="77777777" w:rsidTr="00DD03CF">
              <w:tc>
                <w:tcPr>
                  <w:tcW w:w="5392" w:type="dxa"/>
                  <w:vAlign w:val="center"/>
                </w:tcPr>
                <w:p w14:paraId="23C0BC54" w14:textId="723CC300" w:rsidR="00221495" w:rsidRDefault="001B3C87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011C36C" wp14:editId="6DBE34AD">
                        <wp:extent cx="3286760" cy="2036445"/>
                        <wp:effectExtent l="0" t="0" r="8890" b="1905"/>
                        <wp:docPr id="2123704857" name="Imagen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3704857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6760" cy="2036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405AD5F" w14:textId="55AEA9BD" w:rsidR="00221495" w:rsidRDefault="001B3C87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Modelo original</w:t>
                  </w:r>
                </w:p>
              </w:tc>
              <w:tc>
                <w:tcPr>
                  <w:tcW w:w="5393" w:type="dxa"/>
                  <w:vAlign w:val="center"/>
                </w:tcPr>
                <w:p w14:paraId="58D8DA98" w14:textId="7DBA4D46" w:rsidR="00221495" w:rsidRDefault="001B3C87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F336E2A" wp14:editId="1E48E677">
                        <wp:extent cx="3287395" cy="2036445"/>
                        <wp:effectExtent l="0" t="0" r="8255" b="1905"/>
                        <wp:docPr id="1213155195" name="Imagen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1315519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7395" cy="2036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246E532" w14:textId="679B551D" w:rsidR="00221495" w:rsidRDefault="001B3C87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Modelo analizado</w:t>
                  </w:r>
                </w:p>
              </w:tc>
            </w:tr>
          </w:tbl>
          <w:p w14:paraId="512F4DDF" w14:textId="738412D4" w:rsidR="00A96F2C" w:rsidRDefault="00A96F2C" w:rsidP="00A96F2C"/>
        </w:tc>
      </w:tr>
    </w:tbl>
    <w:p w14:paraId="74F6F28A" w14:textId="77777777" w:rsidR="00343025" w:rsidRDefault="00343025" w:rsidP="00B77317">
      <w:pPr>
        <w:pStyle w:val="Ttulo1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381B5D21" w14:textId="77777777" w:rsidTr="00ED5A01">
        <w:tc>
          <w:tcPr>
            <w:tcW w:w="11016" w:type="dxa"/>
          </w:tcPr>
          <w:p w14:paraId="40C385C1" w14:textId="4011BA6C" w:rsidR="00FF408C" w:rsidRDefault="001B3C87" w:rsidP="00FF408C">
            <w:pPr>
              <w:pStyle w:val="Ttulo1"/>
            </w:pPr>
            <w:bookmarkStart w:id="5" w:name="_Toc231290514"/>
            <w:r>
              <w:t>Información de modelo</w:t>
            </w:r>
            <w:bookmarkEnd w:id="5"/>
          </w:p>
          <w:p w14:paraId="27EF0D10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23ACE53F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aconcuadrcula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3C3D1CE3" w14:textId="77777777" w:rsidTr="00077EA0">
                    <w:tc>
                      <w:tcPr>
                        <w:tcW w:w="8640" w:type="dxa"/>
                      </w:tcPr>
                      <w:p w14:paraId="18D4F163" w14:textId="585375C3" w:rsidR="00077EA0" w:rsidRDefault="001B3C87" w:rsidP="00077EA0">
                        <w:pPr>
                          <w:jc w:val="center"/>
                          <w:rPr>
                            <w:rStyle w:val="Fuerte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14D99A93" wp14:editId="7E806252">
                              <wp:extent cx="5349240" cy="3314065"/>
                              <wp:effectExtent l="0" t="0" r="3810" b="635"/>
                              <wp:docPr id="1629602704" name="Imagen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29602704" name=""/>
                                      <pic:cNvPicPr/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314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F89F39B" w14:textId="12C80CE8" w:rsidR="00C16188" w:rsidRDefault="001B3C87" w:rsidP="00C16188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noProof/>
                      <w:sz w:val="20"/>
                      <w:szCs w:val="20"/>
                    </w:rPr>
                    <w:t>Nombre del modelo</w:t>
                  </w:r>
                  <w:r w:rsidR="00C16188" w:rsidRPr="00C16188">
                    <w:rPr>
                      <w:rStyle w:val="Fuerte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Fuerte"/>
                      <w:noProof/>
                      <w:sz w:val="20"/>
                      <w:szCs w:val="20"/>
                    </w:rPr>
                    <w:t>EnsamblajeFinal_Est</w:t>
                  </w:r>
                </w:p>
                <w:p w14:paraId="3A532B32" w14:textId="7AFF850F" w:rsidR="00C16188" w:rsidRDefault="001B3C87" w:rsidP="00C16188">
                  <w:pPr>
                    <w:jc w:val="center"/>
                  </w:pPr>
                  <w:r>
                    <w:rPr>
                      <w:rStyle w:val="Fuerte"/>
                      <w:b/>
                      <w:noProof/>
                      <w:sz w:val="20"/>
                      <w:szCs w:val="20"/>
                    </w:rPr>
                    <w:t>Configuración actual</w:t>
                  </w:r>
                  <w:r w:rsidR="00C16188" w:rsidRPr="00C16188">
                    <w:rPr>
                      <w:rStyle w:val="Fuerte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Fuerte"/>
                      <w:noProof/>
                      <w:sz w:val="20"/>
                      <w:szCs w:val="20"/>
                    </w:rPr>
                    <w:t>Predeterminado</w:t>
                  </w:r>
                </w:p>
              </w:tc>
            </w:tr>
            <w:tr w:rsidR="00C16188" w14:paraId="428D3192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E371B0" w14:textId="250571FD" w:rsidR="00C16188" w:rsidRPr="0044448A" w:rsidRDefault="001B3C87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Fuerte"/>
                      <w:b/>
                      <w:noProof/>
                      <w:sz w:val="24"/>
                      <w:szCs w:val="24"/>
                    </w:rPr>
                    <w:t>Sólidos</w:t>
                  </w:r>
                </w:p>
              </w:tc>
            </w:tr>
            <w:tr w:rsidR="00C16188" w14:paraId="5356A8B6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DB39691" w14:textId="652EC1BF" w:rsidR="00C16188" w:rsidRDefault="001B3C87" w:rsidP="0044448A">
                  <w:pPr>
                    <w:jc w:val="center"/>
                  </w:pPr>
                  <w:r>
                    <w:rPr>
                      <w:rStyle w:val="Fuerte"/>
                      <w:b/>
                      <w:noProof/>
                      <w:sz w:val="20"/>
                      <w:szCs w:val="20"/>
                    </w:rPr>
                    <w:t>Nombre de documento y referencia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DA3FB10" w14:textId="18D003E8" w:rsidR="00C16188" w:rsidRDefault="001B3C8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b/>
                      <w:noProof/>
                      <w:sz w:val="20"/>
                      <w:szCs w:val="20"/>
                    </w:rPr>
                    <w:t>Tratado como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6E36C1C" w14:textId="51CC57F3" w:rsidR="00C16188" w:rsidRDefault="001B3C8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b/>
                      <w:noProof/>
                      <w:sz w:val="20"/>
                      <w:szCs w:val="20"/>
                    </w:rPr>
                    <w:t>Propiedades volumétricas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DB712BC" w14:textId="4BABC8B5" w:rsidR="00C16188" w:rsidRDefault="001B3C8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b/>
                      <w:noProof/>
                      <w:sz w:val="20"/>
                      <w:szCs w:val="20"/>
                    </w:rPr>
                    <w:t>Ruta al documento/Fecha de modificación</w:t>
                  </w:r>
                </w:p>
              </w:tc>
            </w:tr>
            <w:tr w:rsidR="001B3C87" w14:paraId="776C008E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C4A5A5" w14:textId="43361B56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Cortar-Extruir5</w:t>
                  </w:r>
                </w:p>
                <w:p w14:paraId="79136682" w14:textId="218C3330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A947FEC" wp14:editId="14A44F3C">
                        <wp:extent cx="1562735" cy="968375"/>
                        <wp:effectExtent l="0" t="0" r="0" b="3175"/>
                        <wp:docPr id="1380888723" name="Imagen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0888723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8507293" w14:textId="23ADBE9C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FCB9E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Masa:0,0138866 kg</w:t>
                  </w:r>
                </w:p>
                <w:p w14:paraId="559DDF0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Volumen:5,14317e-06 m^3</w:t>
                  </w:r>
                </w:p>
                <w:p w14:paraId="0C9440C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377498B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Peso:0,136088 N</w:t>
                  </w:r>
                </w:p>
                <w:p w14:paraId="41485A3A" w14:textId="2E84CB36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C3FC59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D:\BrazoTesisUpb\AcopleMotor.SLDPRT</w:t>
                  </w:r>
                </w:p>
                <w:p w14:paraId="0FBA4169" w14:textId="658CC13E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09:08:28 2026</w:t>
                  </w:r>
                </w:p>
              </w:tc>
            </w:tr>
            <w:tr w:rsidR="001B3C87" w14:paraId="00D07247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5E3642" w14:textId="709513AC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Cortar-Extruir5</w:t>
                  </w:r>
                </w:p>
                <w:p w14:paraId="0A544065" w14:textId="4A9A7529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28D8881" wp14:editId="7A9DD93F">
                        <wp:extent cx="1562735" cy="968375"/>
                        <wp:effectExtent l="0" t="0" r="0" b="3175"/>
                        <wp:docPr id="489448195" name="Imagen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9448195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D3721EE" w14:textId="5B9FC014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3B537D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Masa:0,0138866 kg</w:t>
                  </w:r>
                </w:p>
                <w:p w14:paraId="3FA48DB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Volumen:5,14317e-06 m^3</w:t>
                  </w:r>
                </w:p>
                <w:p w14:paraId="48BE68DD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14836CD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Peso:0,136088 N</w:t>
                  </w:r>
                </w:p>
                <w:p w14:paraId="271D8CFE" w14:textId="4BC9B722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4F2148C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D:\BrazoTesisUpb\AcopleMotor.SLDPRT</w:t>
                  </w:r>
                </w:p>
                <w:p w14:paraId="33B6A479" w14:textId="760AF5DB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09:08:28 2026</w:t>
                  </w:r>
                </w:p>
              </w:tc>
            </w:tr>
            <w:tr w:rsidR="001B3C87" w14:paraId="0666D18E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7BCC9BC" w14:textId="53056F11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Enlèv. mat.-Extru.2</w:t>
                  </w:r>
                </w:p>
                <w:p w14:paraId="00941721" w14:textId="119EC0AF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252B525" wp14:editId="63637C21">
                        <wp:extent cx="1562735" cy="968375"/>
                        <wp:effectExtent l="0" t="0" r="0" b="3175"/>
                        <wp:docPr id="1956715220" name="Imagen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6715220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480628" w14:textId="3D0EEAF9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B9139E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Masa:0,00133745 kg</w:t>
                  </w:r>
                </w:p>
                <w:p w14:paraId="06670B9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Volumen:9,55319e-07 m^3</w:t>
                  </w:r>
                </w:p>
                <w:p w14:paraId="1BE5674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Densidad:1.400 kg/m^3</w:t>
                  </w:r>
                </w:p>
                <w:p w14:paraId="72630C0A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Peso:0,013107 N</w:t>
                  </w:r>
                </w:p>
                <w:p w14:paraId="02211D14" w14:textId="4AB73B19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D38DE3C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D:\BrazoTesisUpb\Bearing\CAGE-01.SLDPRT</w:t>
                  </w:r>
                </w:p>
                <w:p w14:paraId="4B654076" w14:textId="49B2698E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08:56:00 2026</w:t>
                  </w:r>
                </w:p>
              </w:tc>
            </w:tr>
            <w:tr w:rsidR="001B3C87" w14:paraId="5F2B806C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181E12B" w14:textId="76461170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Redondeo1</w:t>
                  </w:r>
                </w:p>
                <w:p w14:paraId="5EA80B61" w14:textId="5C884A8B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FC9837E" w14:textId="2899EE0F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C4A783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Masa:0,00241797 kg</w:t>
                  </w:r>
                </w:p>
                <w:p w14:paraId="6728785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Volumen:2,41825e-06 m^3</w:t>
                  </w:r>
                </w:p>
                <w:p w14:paraId="1788EDA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Densidad:999,886 kg/m^3</w:t>
                  </w:r>
                </w:p>
                <w:p w14:paraId="5D88FC5C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Peso:0,0236961 N</w:t>
                  </w:r>
                </w:p>
                <w:p w14:paraId="20C67143" w14:textId="7B1130C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BCEC5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D:\BrazoTesisUpb\Patitas.SLDPRT</w:t>
                  </w:r>
                </w:p>
                <w:p w14:paraId="77F3CDCF" w14:textId="75C34FF2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08:56:01 2026</w:t>
                  </w:r>
                </w:p>
              </w:tc>
            </w:tr>
            <w:tr w:rsidR="001B3C87" w14:paraId="1945DA4A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2EAA3C0" w14:textId="3FEADCAE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Redondeo1</w:t>
                  </w:r>
                </w:p>
                <w:p w14:paraId="1E98C189" w14:textId="60DEEA4B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54574DE" w14:textId="75A12B7F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2A6D58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Masa:0,00241797 kg</w:t>
                  </w:r>
                </w:p>
                <w:p w14:paraId="6317051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Volumen:2,41825e-06 m^3</w:t>
                  </w:r>
                </w:p>
                <w:p w14:paraId="67F3D4C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Densidad:999,886 kg/m^3</w:t>
                  </w:r>
                </w:p>
                <w:p w14:paraId="4DD6A83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Peso:0,0236961 N</w:t>
                  </w:r>
                </w:p>
                <w:p w14:paraId="34A14928" w14:textId="1037F5A0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C5E536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D:\BrazoTesisUpb\Patitas.SLDPRT</w:t>
                  </w:r>
                </w:p>
                <w:p w14:paraId="2A805B93" w14:textId="69B14E0F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08:56:01 2026</w:t>
                  </w:r>
                </w:p>
              </w:tc>
            </w:tr>
            <w:tr w:rsidR="001B3C87" w14:paraId="504FF10B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7D41217" w14:textId="07399B94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Redondeo1</w:t>
                  </w:r>
                </w:p>
                <w:p w14:paraId="0DC6C198" w14:textId="520C7A87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CFD9167" w14:textId="7DC0217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57C76F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Masa:0,00241797 kg</w:t>
                  </w:r>
                </w:p>
                <w:p w14:paraId="5CBC6B1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Volumen:2,41825e-06 m^3</w:t>
                  </w:r>
                </w:p>
                <w:p w14:paraId="47DBECA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Densidad:999,886 kg/m^3</w:t>
                  </w:r>
                </w:p>
                <w:p w14:paraId="5C59C9C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Peso:0,0236961 N</w:t>
                  </w:r>
                </w:p>
                <w:p w14:paraId="46BFE433" w14:textId="5B11FE68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70F466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D:\BrazoTesisUpb\Patitas.SLDPRT</w:t>
                  </w:r>
                </w:p>
                <w:p w14:paraId="4AA252D1" w14:textId="000C9C83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08:56:01 2026</w:t>
                  </w:r>
                </w:p>
              </w:tc>
            </w:tr>
            <w:tr w:rsidR="001B3C87" w14:paraId="7E50688B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5DF1A06" w14:textId="4F92954A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Redondeo1</w:t>
                  </w:r>
                </w:p>
                <w:p w14:paraId="7AF628A6" w14:textId="7EDCFED0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0826BA7" w14:textId="5C95C342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B302D4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Masa:0,00241797 kg</w:t>
                  </w:r>
                </w:p>
                <w:p w14:paraId="34BC05D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Volumen:2,41825e-06 m^3</w:t>
                  </w:r>
                </w:p>
                <w:p w14:paraId="492EEE59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Densidad:999,886 kg/m^3</w:t>
                  </w:r>
                </w:p>
                <w:p w14:paraId="03C73D5A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Peso:0,0236961 N</w:t>
                  </w:r>
                </w:p>
                <w:p w14:paraId="3668CF8B" w14:textId="287AA2E0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D2CA86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D:\BrazoTesisUpb\Patitas.SLDPRT</w:t>
                  </w:r>
                </w:p>
                <w:p w14:paraId="6DEED438" w14:textId="15449BDC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08:56:01 2026</w:t>
                  </w:r>
                </w:p>
              </w:tc>
            </w:tr>
            <w:tr w:rsidR="001B3C87" w14:paraId="09AE6867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DC7949B" w14:textId="48B6E6FE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Cortar-Extruir2</w:t>
                  </w:r>
                </w:p>
                <w:p w14:paraId="1C9CDEBE" w14:textId="041BFBC0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919F02C" w14:textId="43F9EA9D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29B5A6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Masa:0,324739 kg</w:t>
                  </w:r>
                </w:p>
                <w:p w14:paraId="16CA890A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Volumen:0,000120274 m^3</w:t>
                  </w:r>
                </w:p>
                <w:p w14:paraId="31F56DC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34143C1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Peso:3,18244 N</w:t>
                  </w:r>
                </w:p>
                <w:p w14:paraId="031F96F6" w14:textId="2F824816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49E8B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D:\BrazoTesisUpb\PlacaBase.SLDPRT</w:t>
                  </w:r>
                </w:p>
                <w:p w14:paraId="6DEF2013" w14:textId="4A712A24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08:56:01 2026</w:t>
                  </w:r>
                </w:p>
              </w:tc>
            </w:tr>
            <w:tr w:rsidR="001B3C87" w14:paraId="71AFE50E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2E7E667" w14:textId="6D9C341A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Cortar-Extruir1</w:t>
                  </w:r>
                </w:p>
                <w:p w14:paraId="157EACA0" w14:textId="726A7E5E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7B13A3D" w14:textId="1CAC60F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4CD75D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Masa:0,0440549 kg</w:t>
                  </w:r>
                </w:p>
                <w:p w14:paraId="564DAA5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Volumen:1,63166e-05 m^3</w:t>
                  </w:r>
                </w:p>
                <w:p w14:paraId="1BC77C4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602CB86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Peso:0,431738 N</w:t>
                  </w:r>
                </w:p>
                <w:p w14:paraId="251404E9" w14:textId="4EF6767F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2FAA70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D:\BrazoTesisUpb\SujetadorAranadelaBase.SLDPRT</w:t>
                  </w:r>
                </w:p>
                <w:p w14:paraId="0C0D34D1" w14:textId="74E5A79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2776DA38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3F32D98" w14:textId="79FCE99F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Saliente-Extruir2</w:t>
                  </w:r>
                </w:p>
                <w:p w14:paraId="2328DC17" w14:textId="295BC1C6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19016D9" w14:textId="4479B91E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254743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Masa:0,000711885 kg</w:t>
                  </w:r>
                </w:p>
                <w:p w14:paraId="495914B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Volumen:8,0896e-08 m^3</w:t>
                  </w:r>
                </w:p>
                <w:p w14:paraId="603CE309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Densidad:8.800 kg/m^3</w:t>
                  </w:r>
                </w:p>
                <w:p w14:paraId="6E10A4BC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Peso:0,00697647 N</w:t>
                  </w:r>
                </w:p>
                <w:p w14:paraId="3FC98163" w14:textId="1ADEBD4B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8E8B1E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D:\BrazoTesisUpb\Buje7mm.SLDPRT</w:t>
                  </w:r>
                </w:p>
                <w:p w14:paraId="307584DD" w14:textId="51FD52DD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09:03:59 2026</w:t>
                  </w:r>
                </w:p>
              </w:tc>
            </w:tr>
            <w:tr w:rsidR="001B3C87" w14:paraId="58D11C58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59E5835" w14:textId="60A36F42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Saliente-Extruir2</w:t>
                  </w:r>
                </w:p>
                <w:p w14:paraId="76AAB621" w14:textId="7E60DCB8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E19F7C4" w14:textId="2EBEBCB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131728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Masa:0,000711885 kg</w:t>
                  </w:r>
                </w:p>
                <w:p w14:paraId="717D2F5C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Volumen:8,0896e-08 m^3</w:t>
                  </w:r>
                </w:p>
                <w:p w14:paraId="062E526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Densidad:8.800 kg/m^3</w:t>
                  </w:r>
                </w:p>
                <w:p w14:paraId="4992D73A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Peso:0,00697647 N</w:t>
                  </w:r>
                </w:p>
                <w:p w14:paraId="1542E3B6" w14:textId="3A1B6F8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371605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D:\BrazoTesisUpb\Buje7mm.SLDPRT</w:t>
                  </w:r>
                </w:p>
                <w:p w14:paraId="422677DC" w14:textId="2F893289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09:03:59 2026</w:t>
                  </w:r>
                </w:p>
              </w:tc>
            </w:tr>
            <w:tr w:rsidR="001B3C87" w14:paraId="7DC4DEB0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E740687" w14:textId="68FF34AD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Saliente-Extruir2</w:t>
                  </w:r>
                </w:p>
                <w:p w14:paraId="542B3698" w14:textId="3D647834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8DA3EFC" w14:textId="605C287C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368D21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Masa:0,000711885 kg</w:t>
                  </w:r>
                </w:p>
                <w:p w14:paraId="046F40B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Volumen:8,0896e-08 m^3</w:t>
                  </w:r>
                </w:p>
                <w:p w14:paraId="52F3CFB9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Densidad:8.800 kg/m^3</w:t>
                  </w:r>
                </w:p>
                <w:p w14:paraId="1462438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Peso:0,00697647 N</w:t>
                  </w:r>
                </w:p>
                <w:p w14:paraId="07AF1441" w14:textId="6E74DD7F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9C68EE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D:\BrazoTesisUpb\Buje7mm.SLDPRT</w:t>
                  </w:r>
                </w:p>
                <w:p w14:paraId="62A8B8C2" w14:textId="11643C09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09:03:59 2026</w:t>
                  </w:r>
                </w:p>
              </w:tc>
            </w:tr>
            <w:tr w:rsidR="001B3C87" w14:paraId="5013CAD5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B8391CC" w14:textId="7F6B28D8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Saliente-Extruir2</w:t>
                  </w:r>
                </w:p>
                <w:p w14:paraId="117D0C83" w14:textId="4D5FE722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55C96C" w14:textId="33CD826D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2DEBEF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Masa:0,000711885 kg</w:t>
                  </w:r>
                </w:p>
                <w:p w14:paraId="5BAC5A2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Volumen:8,0896e-08 m^3</w:t>
                  </w:r>
                </w:p>
                <w:p w14:paraId="2CE7CAF7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Densidad:8.800 kg/m^3</w:t>
                  </w:r>
                </w:p>
                <w:p w14:paraId="766ACC8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Peso:0,00697647 N</w:t>
                  </w:r>
                </w:p>
                <w:p w14:paraId="471CE0D1" w14:textId="53621FCD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BFC1E6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D:\BrazoTesisUpb\Buje7mm.SLDPRT</w:t>
                  </w:r>
                </w:p>
                <w:p w14:paraId="39E98EB0" w14:textId="022680AE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09:03:59 2026</w:t>
                  </w:r>
                </w:p>
              </w:tc>
            </w:tr>
            <w:tr w:rsidR="001B3C87" w14:paraId="3CE9FEF8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1240CCD" w14:textId="04B0D673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Saliente-Extruir1</w:t>
                  </w:r>
                </w:p>
                <w:p w14:paraId="0F0C19EC" w14:textId="1A2335FB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E4B398A" w14:textId="4EE73588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99FE44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Masa:0,00201727 kg</w:t>
                  </w:r>
                </w:p>
                <w:p w14:paraId="683599FD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Volumen:2,29235e-07 m^3</w:t>
                  </w:r>
                </w:p>
                <w:p w14:paraId="125CBAF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Densidad:8.800 kg/m^3</w:t>
                  </w:r>
                </w:p>
                <w:p w14:paraId="2BC3776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Peso:0,0197692 N</w:t>
                  </w:r>
                </w:p>
                <w:p w14:paraId="06EB55ED" w14:textId="0A7E565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2FF4B6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D:\BrazoTesisUpb\SeparadorBrazoAB.SLDPRT</w:t>
                  </w:r>
                </w:p>
                <w:p w14:paraId="0D4C2311" w14:textId="26FC6F02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09:03:59 2026</w:t>
                  </w:r>
                </w:p>
              </w:tc>
            </w:tr>
            <w:tr w:rsidR="001B3C87" w14:paraId="55D35350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DD73CC6" w14:textId="727FE08E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Saliente-Extruir1</w:t>
                  </w:r>
                </w:p>
                <w:p w14:paraId="35434661" w14:textId="3D3B693B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0EFD7E5" w14:textId="79747EC8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71A043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Masa:0,00201727 kg</w:t>
                  </w:r>
                </w:p>
                <w:p w14:paraId="218ACF0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Volumen:2,29235e-07 m^3</w:t>
                  </w:r>
                </w:p>
                <w:p w14:paraId="6A9038CD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Densidad:8.800 kg/m^3</w:t>
                  </w:r>
                </w:p>
                <w:p w14:paraId="6065F72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Peso:0,0197692 N</w:t>
                  </w:r>
                </w:p>
                <w:p w14:paraId="3C3A522B" w14:textId="39DFF926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9CF5D1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D:\BrazoTesisUpb\SeparadorBrazoAB.SLDPRT</w:t>
                  </w:r>
                </w:p>
                <w:p w14:paraId="246F1DB4" w14:textId="7332608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09:03:59 2026</w:t>
                  </w:r>
                </w:p>
              </w:tc>
            </w:tr>
            <w:tr w:rsidR="001B3C87" w14:paraId="5FCDA310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D3FE199" w14:textId="3F3D3CA7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Cortar-Extruir5</w:t>
                  </w:r>
                </w:p>
                <w:p w14:paraId="26BE931C" w14:textId="6EAE88A3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81E5B8E" w14:textId="37ADE6F6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802115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Masa:0,0138866 kg</w:t>
                  </w:r>
                </w:p>
                <w:p w14:paraId="203AC34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Volumen:5,14317e-06 m^3</w:t>
                  </w:r>
                </w:p>
                <w:p w14:paraId="7F74692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0E07A95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Peso:0,136088 N</w:t>
                  </w:r>
                </w:p>
                <w:p w14:paraId="3FAB543E" w14:textId="2FF2BB49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2CAF0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D:\BrazoTesisUpb\AcopleMotor.SLDPRT</w:t>
                  </w:r>
                </w:p>
                <w:p w14:paraId="2ACB9987" w14:textId="1F429DFF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09:08:28 2026</w:t>
                  </w:r>
                </w:p>
              </w:tc>
            </w:tr>
            <w:tr w:rsidR="001B3C87" w14:paraId="1D6D7565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EEB11AF" w14:textId="028A42B5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Saliente-Extruir2</w:t>
                  </w:r>
                </w:p>
                <w:p w14:paraId="0B1221C5" w14:textId="59B3F103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1A64913" w14:textId="3396E60C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C2AB327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Masa:0,000711885 kg</w:t>
                  </w:r>
                </w:p>
                <w:p w14:paraId="3DE4CEE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Volumen:8,0896e-08 m^3</w:t>
                  </w:r>
                </w:p>
                <w:p w14:paraId="6767DDF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Densidad:8.800 kg/m^3</w:t>
                  </w:r>
                </w:p>
                <w:p w14:paraId="52B30FA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Peso:0,00697647 N</w:t>
                  </w:r>
                </w:p>
                <w:p w14:paraId="734E34D1" w14:textId="16BC591B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353C7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D:\BrazoTesisUpb\Buje7mm.SLDPRT</w:t>
                  </w:r>
                </w:p>
                <w:p w14:paraId="1A4D2ABE" w14:textId="1C5D146C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09:03:59 2026</w:t>
                  </w:r>
                </w:p>
              </w:tc>
            </w:tr>
            <w:tr w:rsidR="001B3C87" w14:paraId="72848140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2A5E2D5" w14:textId="0D977D2A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Saliente-Extruir2</w:t>
                  </w:r>
                </w:p>
                <w:p w14:paraId="70FBD852" w14:textId="39E52463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8A6C4EB" w14:textId="0B420ED9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AC893B9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Masa:0,000711885 kg</w:t>
                  </w:r>
                </w:p>
                <w:p w14:paraId="64DA6FF9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Volumen:8,0896e-08 m^3</w:t>
                  </w:r>
                </w:p>
                <w:p w14:paraId="36011BC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Densidad:8.800 kg/m^3</w:t>
                  </w:r>
                </w:p>
                <w:p w14:paraId="056CB43A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Peso:0,00697647 N</w:t>
                  </w:r>
                </w:p>
                <w:p w14:paraId="00DD1A0E" w14:textId="63927A5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C636DE9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D:\BrazoTesisUpb\Buje7mm.SLDPRT</w:t>
                  </w:r>
                </w:p>
                <w:p w14:paraId="3D3D44C8" w14:textId="7D7C431B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09:03:59 2026</w:t>
                  </w:r>
                </w:p>
              </w:tc>
            </w:tr>
            <w:tr w:rsidR="001B3C87" w14:paraId="5E3F523E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9D8281" w14:textId="46EF6764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Saliente-Extruir2</w:t>
                  </w:r>
                </w:p>
                <w:p w14:paraId="07A47FEF" w14:textId="23275D3E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CCAB0C" w14:textId="5E6A3223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2ABB6E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Masa:0,000905407 kg</w:t>
                  </w:r>
                </w:p>
                <w:p w14:paraId="5124A00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Volumen:1,02887e-07 m^3</w:t>
                  </w:r>
                </w:p>
                <w:p w14:paraId="7779789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Densidad:8.800 kg/m^3</w:t>
                  </w:r>
                </w:p>
                <w:p w14:paraId="21681E9C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Peso:0,00887299 N</w:t>
                  </w:r>
                </w:p>
                <w:p w14:paraId="62CAC02D" w14:textId="0A134C70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E5775DC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D:\BrazoTesisUpb\Buje9mm.SLDPRT</w:t>
                  </w:r>
                </w:p>
                <w:p w14:paraId="173B6FDE" w14:textId="0C5148B9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09:03:59 2026</w:t>
                  </w:r>
                </w:p>
              </w:tc>
            </w:tr>
            <w:tr w:rsidR="001B3C87" w14:paraId="42FF21FD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8244299" w14:textId="3D33363D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Saliente-Extruir1</w:t>
                  </w:r>
                </w:p>
                <w:p w14:paraId="121BB43D" w14:textId="255FA5D8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BDE402B" w14:textId="5B6FC211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D2F102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Masa:0,00282417 kg</w:t>
                  </w:r>
                </w:p>
                <w:p w14:paraId="1F74BEF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Volumen:3,20929e-07 m^3</w:t>
                  </w:r>
                </w:p>
                <w:p w14:paraId="32EA5B4D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Densidad:8.800 kg/m^3</w:t>
                  </w:r>
                </w:p>
                <w:p w14:paraId="71F974A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Peso:0,0276769 N</w:t>
                  </w:r>
                </w:p>
                <w:p w14:paraId="28509610" w14:textId="63BD5883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2AF2FB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D:\BrazoTesisUpb\SeparadorBrazoBC.SLDPRT</w:t>
                  </w:r>
                </w:p>
                <w:p w14:paraId="3699BD47" w14:textId="45C71730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09:04:00 2026</w:t>
                  </w:r>
                </w:p>
              </w:tc>
            </w:tr>
            <w:tr w:rsidR="001B3C87" w14:paraId="62CAFF01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AFE7577" w14:textId="331355E8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Saliente-Extruir1</w:t>
                  </w:r>
                </w:p>
                <w:p w14:paraId="7EED18D7" w14:textId="01D168D4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8DEDC4D" w14:textId="559E7281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C24B7E7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Masa:0,00282417 kg</w:t>
                  </w:r>
                </w:p>
                <w:p w14:paraId="2C78106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Volumen:3,20929e-07 m^3</w:t>
                  </w:r>
                </w:p>
                <w:p w14:paraId="4A611F5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Densidad:8.800 kg/m^3</w:t>
                  </w:r>
                </w:p>
                <w:p w14:paraId="1DBC67D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Peso:0,0276769 N</w:t>
                  </w:r>
                </w:p>
                <w:p w14:paraId="48B65AE7" w14:textId="0AFCC273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AFF1E0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D:\BrazoTesisUpb\SeparadorBrazoBC.SLDPRT</w:t>
                  </w:r>
                </w:p>
                <w:p w14:paraId="16CA1D19" w14:textId="182F67C2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09:04:00 2026</w:t>
                  </w:r>
                </w:p>
              </w:tc>
            </w:tr>
            <w:tr w:rsidR="001B3C87" w14:paraId="0066D8EA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1CF6D7E" w14:textId="66360959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Chaflán1</w:t>
                  </w:r>
                </w:p>
                <w:p w14:paraId="7DA83C42" w14:textId="6DAC2AF5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A1CB23D" w14:textId="346403A1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ADE869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Masa:0,0772984 kg</w:t>
                  </w:r>
                </w:p>
                <w:p w14:paraId="444C8C5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Volumen:2,8629e-05 m^3</w:t>
                  </w:r>
                </w:p>
                <w:p w14:paraId="3E714B6C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62310A7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Peso:0,757524 N</w:t>
                  </w:r>
                </w:p>
                <w:p w14:paraId="79EEB2EF" w14:textId="1B673A37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74A27F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D:\BrazoTesisUpb\PlacaBaseMotor(K).SLDPRT</w:t>
                  </w:r>
                </w:p>
                <w:p w14:paraId="555386CA" w14:textId="12EB490E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09:08:27 2026</w:t>
                  </w:r>
                </w:p>
              </w:tc>
            </w:tr>
            <w:tr w:rsidR="001B3C87" w14:paraId="27342785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92B55AE" w14:textId="15E0B02F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Cortar-Extruir1</w:t>
                  </w:r>
                </w:p>
                <w:p w14:paraId="1E82C6C9" w14:textId="675E6544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A10C6F1" w14:textId="4063174E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F2F4F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Masa:0,100492 kg</w:t>
                  </w:r>
                </w:p>
                <w:p w14:paraId="3B9B98E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Volumen:3,72193e-05 m^3</w:t>
                  </w:r>
                </w:p>
                <w:p w14:paraId="0C1DE7D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6B8B456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Peso:0,984823 N</w:t>
                  </w:r>
                </w:p>
                <w:p w14:paraId="10ACCEB1" w14:textId="7252BF8C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80F32D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D:\BrazoTesisUpb\SoporteMotoresLaterales.SLDPRT</w:t>
                  </w:r>
                </w:p>
                <w:p w14:paraId="5082062F" w14:textId="3A1ECBCF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09:08:28 2026</w:t>
                  </w:r>
                </w:p>
              </w:tc>
            </w:tr>
            <w:tr w:rsidR="001B3C87" w14:paraId="0D9462AF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E59267" w14:textId="1468FCA4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Cortar-Extruir1</w:t>
                  </w:r>
                </w:p>
                <w:p w14:paraId="092E3DC2" w14:textId="4A7D8C48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E03E1C4" w14:textId="0ED0F86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B80237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Masa:0,100492 kg</w:t>
                  </w:r>
                </w:p>
                <w:p w14:paraId="002E9B3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Volumen:3,72193e-05 m^3</w:t>
                  </w:r>
                </w:p>
                <w:p w14:paraId="16D56ED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51E9B64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Peso:0,984823 N</w:t>
                  </w:r>
                </w:p>
                <w:p w14:paraId="05F8EF14" w14:textId="150A9458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1B83CE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D:\BrazoTesisUpb\SoporteMotoresLaterales.SLDPRT</w:t>
                  </w:r>
                </w:p>
                <w:p w14:paraId="39F881B2" w14:textId="5404D87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09:08:28 2026</w:t>
                  </w:r>
                </w:p>
              </w:tc>
            </w:tr>
            <w:tr w:rsidR="001B3C87" w14:paraId="1CF63C6E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1A4B7D5" w14:textId="153C7C08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Cortar-Extruir1</w:t>
                  </w:r>
                </w:p>
                <w:p w14:paraId="572D50C7" w14:textId="58F0F458" w:rsidR="001B3C87" w:rsidRPr="0044448A" w:rsidRDefault="001B3C87" w:rsidP="00296BAD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080B970" w14:textId="57D3E59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B52A2F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Masa:0,0194964 kg</w:t>
                  </w:r>
                </w:p>
                <w:p w14:paraId="74163A8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Volumen:7,22089e-06 m^3</w:t>
                  </w:r>
                </w:p>
                <w:p w14:paraId="5FF01D67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66CEF55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Peso:0,191065 N</w:t>
                  </w:r>
                </w:p>
                <w:p w14:paraId="6556BAAD" w14:textId="19A4EAC3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12F9E3D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D:\BrazoTesisUpb\SoporteTensor(H).SLDPRT</w:t>
                  </w:r>
                </w:p>
                <w:p w14:paraId="4B447982" w14:textId="4AD68A83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14:17:12 2026</w:t>
                  </w:r>
                </w:p>
              </w:tc>
            </w:tr>
            <w:tr w:rsidR="001B3C87" w14:paraId="3F9E35E1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F5A8FCC" w14:textId="4872D078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Saliente-Extruir1</w:t>
                  </w:r>
                </w:p>
                <w:p w14:paraId="704B51E9" w14:textId="43FCA1B6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DD4AE90" wp14:editId="3B05AA4F">
                        <wp:extent cx="1562735" cy="968375"/>
                        <wp:effectExtent l="0" t="0" r="0" b="3175"/>
                        <wp:docPr id="463009627" name="Imagen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3009627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4923874" w14:textId="5EA424FF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9579B1A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Masa:0,0123436 kg</w:t>
                  </w:r>
                </w:p>
                <w:p w14:paraId="22C7CED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Volumen:4,57169e-06 m^3</w:t>
                  </w:r>
                </w:p>
                <w:p w14:paraId="16D4B78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758B0DF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Peso:0,120967 N</w:t>
                  </w:r>
                </w:p>
                <w:p w14:paraId="488C87B1" w14:textId="79921DB8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FF08B8C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D:\BrazoTesisUpb\ExtensorTensorAcopleMotor.SLDPRT</w:t>
                  </w:r>
                </w:p>
                <w:p w14:paraId="523E6B10" w14:textId="4A267917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14:17:11 2026</w:t>
                  </w:r>
                </w:p>
              </w:tc>
            </w:tr>
            <w:tr w:rsidR="001B3C87" w14:paraId="2C9ACF4A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4D9A044" w14:textId="4A660788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Congé1</w:t>
                  </w:r>
                </w:p>
                <w:p w14:paraId="3BE638C7" w14:textId="5EF5BE70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497B531" wp14:editId="71393726">
                        <wp:extent cx="1562735" cy="968375"/>
                        <wp:effectExtent l="0" t="0" r="0" b="3175"/>
                        <wp:docPr id="493107522" name="Imagen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3107522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A1D0F9A" w14:textId="5CE61CE6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3C46139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Masa:0,0244769 kg</w:t>
                  </w:r>
                </w:p>
                <w:p w14:paraId="7C3C242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Volumen:3,09834e-06 m^3</w:t>
                  </w:r>
                </w:p>
                <w:p w14:paraId="227B39A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Densidad:7.900 kg/m^3</w:t>
                  </w:r>
                </w:p>
                <w:p w14:paraId="1722E6C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Peso:0,239874 N</w:t>
                  </w:r>
                </w:p>
                <w:p w14:paraId="17EC2A3D" w14:textId="6C5F17D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683FE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D:\BrazoTesisUpb\Bearing\RING-01.SLDPRT</w:t>
                  </w:r>
                </w:p>
                <w:p w14:paraId="5A1D2ED7" w14:textId="4168DC7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08:56:00 2026</w:t>
                  </w:r>
                </w:p>
              </w:tc>
            </w:tr>
            <w:tr w:rsidR="001B3C87" w14:paraId="35BB9E6C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D568BBA" w14:textId="5FF98009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Congé1</w:t>
                  </w:r>
                </w:p>
                <w:p w14:paraId="3C3B241B" w14:textId="5706E060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DDAB8D0" wp14:editId="3F4911B6">
                        <wp:extent cx="1562735" cy="968375"/>
                        <wp:effectExtent l="0" t="0" r="0" b="3175"/>
                        <wp:docPr id="1447709320" name="Imagen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7709320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3E4E8DD" w14:textId="1D7559B4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D29F51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Masa:0,0244769 kg</w:t>
                  </w:r>
                </w:p>
                <w:p w14:paraId="3C91AF0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Volumen:3,09834e-06 m^3</w:t>
                  </w:r>
                </w:p>
                <w:p w14:paraId="0178AA4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Densidad:7.900 kg/m^3</w:t>
                  </w:r>
                </w:p>
                <w:p w14:paraId="561AFA9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Peso:0,239874 N</w:t>
                  </w:r>
                </w:p>
                <w:p w14:paraId="3FC643F2" w14:textId="0D28178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9189BD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D:\BrazoTesisUpb\Bearing\RING-01.SLDPRT</w:t>
                  </w:r>
                </w:p>
                <w:p w14:paraId="342976B4" w14:textId="001F43E0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08:56:00 2026</w:t>
                  </w:r>
                </w:p>
              </w:tc>
            </w:tr>
            <w:tr w:rsidR="001B3C87" w14:paraId="1F0F76C7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6A0F49" w14:textId="22296ED2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Enroulement2</w:t>
                  </w:r>
                </w:p>
                <w:p w14:paraId="06D93917" w14:textId="1A53B00B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7954E45" wp14:editId="120AB186">
                        <wp:extent cx="1562735" cy="968375"/>
                        <wp:effectExtent l="0" t="0" r="0" b="3175"/>
                        <wp:docPr id="396096829" name="Imagen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6096829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66FEB77" w14:textId="0582D4C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85F14D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Masa:0,0220416 kg</w:t>
                  </w:r>
                </w:p>
                <w:p w14:paraId="7F9B123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Volumen:2,79007e-06 m^3</w:t>
                  </w:r>
                </w:p>
                <w:p w14:paraId="3820D5B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Densidad:7.900,01 kg/m^3</w:t>
                  </w:r>
                </w:p>
                <w:p w14:paraId="5B8C301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Peso:0,216008 N</w:t>
                  </w:r>
                </w:p>
                <w:p w14:paraId="1EA91258" w14:textId="5EB4DCEC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8A6175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D:\BrazoTesisUpb\Bearing\RING-02.SLDPRT</w:t>
                  </w:r>
                </w:p>
                <w:p w14:paraId="573172D7" w14:textId="16D9FD56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08:56:00 2026</w:t>
                  </w:r>
                </w:p>
              </w:tc>
            </w:tr>
            <w:tr w:rsidR="001B3C87" w14:paraId="402E5912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D3B6A91" w14:textId="3420349D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Simetría1</w:t>
                  </w:r>
                </w:p>
                <w:p w14:paraId="5B73F791" w14:textId="43B01767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57EB484" wp14:editId="2560EA56">
                        <wp:extent cx="1562735" cy="968375"/>
                        <wp:effectExtent l="0" t="0" r="0" b="3175"/>
                        <wp:docPr id="1817705762" name="Imagen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7705762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AED6D0A" w14:textId="5DC511DF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123505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Masa:0,0142336 kg</w:t>
                  </w:r>
                </w:p>
                <w:p w14:paraId="2764C84D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Volumen:5,27172e-06 m^3</w:t>
                  </w:r>
                </w:p>
                <w:p w14:paraId="1CA6143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1B3E0F6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Peso:0,13949 N</w:t>
                  </w:r>
                </w:p>
                <w:p w14:paraId="517CD9AB" w14:textId="2A62615E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B51047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D:\BrazoTesisUpb\SujetadorMano.SLDPRT</w:t>
                  </w:r>
                </w:p>
                <w:p w14:paraId="3DB76870" w14:textId="7E248591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09:19:54 2026</w:t>
                  </w:r>
                </w:p>
              </w:tc>
            </w:tr>
            <w:tr w:rsidR="001B3C87" w14:paraId="04925A4A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E67042D" w14:textId="73A2334A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Cortar-Extruir2</w:t>
                  </w:r>
                </w:p>
                <w:p w14:paraId="311824D7" w14:textId="7B8870BC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C59CCC4" wp14:editId="3D84A955">
                        <wp:extent cx="1562735" cy="968375"/>
                        <wp:effectExtent l="0" t="0" r="0" b="3175"/>
                        <wp:docPr id="1392569896" name="Imagen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2569896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64A1491" w14:textId="1A3C0632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8E5992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Masa:0,0108844 kg</w:t>
                  </w:r>
                </w:p>
                <w:p w14:paraId="15C3EF2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Volumen:4,03126e-06 m^3</w:t>
                  </w:r>
                </w:p>
                <w:p w14:paraId="48EED3F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7D93CF9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Peso:0,106667 N</w:t>
                  </w:r>
                </w:p>
                <w:p w14:paraId="6303A496" w14:textId="0D47264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157A60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D:\BrazoTesisUpb\Tensor(F).SLDPRT</w:t>
                  </w:r>
                </w:p>
                <w:p w14:paraId="1DCE0B40" w14:textId="5A8A5228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09:19:56 2026</w:t>
                  </w:r>
                </w:p>
              </w:tc>
            </w:tr>
            <w:tr w:rsidR="001B3C87" w14:paraId="33009E1D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F7D7647" w14:textId="6AD2DA74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Cortar-Extruir2</w:t>
                  </w:r>
                </w:p>
                <w:p w14:paraId="6B2F636C" w14:textId="3380B6DE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BF42A0E" wp14:editId="3D6096C4">
                        <wp:extent cx="1562735" cy="968375"/>
                        <wp:effectExtent l="0" t="0" r="0" b="3175"/>
                        <wp:docPr id="710285790" name="Imagen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0285790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4061A14" w14:textId="26E154B8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06A8BF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Masa:0,0108844 kg</w:t>
                  </w:r>
                </w:p>
                <w:p w14:paraId="10FB35D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Volumen:4,03126e-06 m^3</w:t>
                  </w:r>
                </w:p>
                <w:p w14:paraId="7114DC2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7D5222C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Peso:0,106667 N</w:t>
                  </w:r>
                </w:p>
                <w:p w14:paraId="49231DD9" w14:textId="484E424B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DA270A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D:\BrazoTesisUpb\Tensor(F).SLDPRT</w:t>
                  </w:r>
                </w:p>
                <w:p w14:paraId="633CEA97" w14:textId="2BC77A86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09:19:56 2026</w:t>
                  </w:r>
                </w:p>
              </w:tc>
            </w:tr>
            <w:tr w:rsidR="001B3C87" w14:paraId="696A818B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FC499B6" w14:textId="541E115F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Saliente-Extruir1</w:t>
                  </w:r>
                </w:p>
                <w:p w14:paraId="4449BA34" w14:textId="49314DE0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3856BDC" wp14:editId="5D69C2BC">
                        <wp:extent cx="1562735" cy="968375"/>
                        <wp:effectExtent l="0" t="0" r="0" b="3175"/>
                        <wp:docPr id="196845112" name="Imagen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6845112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B79239F" w14:textId="669FD96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F908EA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Masa:0,00999905 kg</w:t>
                  </w:r>
                </w:p>
                <w:p w14:paraId="37993BD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Volumen:3,70335e-06 m^3</w:t>
                  </w:r>
                </w:p>
                <w:p w14:paraId="1C2514C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27258DD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Peso:0,0979907 N</w:t>
                  </w:r>
                </w:p>
                <w:p w14:paraId="51587695" w14:textId="559A9A7D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8E71B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D:\BrazoTesisUpb\TensorTriangular(G).SLDPRT</w:t>
                  </w:r>
                </w:p>
                <w:p w14:paraId="49CA1A94" w14:textId="7EAC826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14:17:11 2026</w:t>
                  </w:r>
                </w:p>
              </w:tc>
            </w:tr>
            <w:tr w:rsidR="001B3C87" w14:paraId="06CCD438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E76FFDB" w14:textId="37521425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Cortar-Extruir1</w:t>
                  </w:r>
                </w:p>
                <w:p w14:paraId="36427DAE" w14:textId="522A36A1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87EA5AA" wp14:editId="796972E5">
                        <wp:extent cx="1562735" cy="968375"/>
                        <wp:effectExtent l="0" t="0" r="0" b="3175"/>
                        <wp:docPr id="1823925395" name="Imagen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3925395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FDC3F46" w14:textId="20617C2D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263C3C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Masa:0,0121937 kg</w:t>
                  </w:r>
                </w:p>
                <w:p w14:paraId="6E2415D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Volumen:4,51618e-06 m^3</w:t>
                  </w:r>
                </w:p>
                <w:p w14:paraId="701D4B6D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Densidad:2.700 kg/m^3</w:t>
                  </w:r>
                </w:p>
                <w:p w14:paraId="6866758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Peso:0,119498 N</w:t>
                  </w:r>
                </w:p>
                <w:p w14:paraId="2F7429B6" w14:textId="2EE37E06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56BD517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D:\BrazoTesisUpb\TensorTrianguloPinza.SLDPRT</w:t>
                  </w:r>
                </w:p>
                <w:p w14:paraId="1670F752" w14:textId="24DAA69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10:49:01 2026</w:t>
                  </w:r>
                </w:p>
              </w:tc>
            </w:tr>
            <w:tr w:rsidR="001B3C87" w14:paraId="5D7AC825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6B0EA0B" w14:textId="137EAF32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4C0F5FAB" w14:textId="5BBC1BCF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A83A9EB" wp14:editId="10D93F98">
                        <wp:extent cx="1562735" cy="968375"/>
                        <wp:effectExtent l="0" t="0" r="0" b="3175"/>
                        <wp:docPr id="1682305173" name="Imagen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2305173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4D5FB64" w14:textId="5AD851CE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CFCD60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0F17229D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2476A84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68B6D1AD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2019DDC2" w14:textId="7721DA0B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1C10AF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1B5D1852" w14:textId="55CE243B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11EFE78B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5F4C12" w14:textId="0B3501A4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7EF62574" w14:textId="1FD3E248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E9CAC17" wp14:editId="366D0EB0">
                        <wp:extent cx="1562735" cy="968375"/>
                        <wp:effectExtent l="0" t="0" r="0" b="3175"/>
                        <wp:docPr id="2090936771" name="Imagen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0936771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407C7F4" w14:textId="2FA665EE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58966F9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44B08B6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3900EE3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77204E7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798EBC5F" w14:textId="73BEBB31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B3304A9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73DD7574" w14:textId="5F468881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5130C7AA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94DFAE" w14:textId="1668B45E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7555C7BC" w14:textId="5499DEDC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E0774EA" wp14:editId="5BE334CA">
                        <wp:extent cx="1562735" cy="968375"/>
                        <wp:effectExtent l="0" t="0" r="0" b="3175"/>
                        <wp:docPr id="1534932297" name="Imagen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34932297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DC79F8" w14:textId="1EC9650F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2F3F9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055BFC9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33E8B5F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682DBD1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034016E8" w14:textId="019910FF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5F225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4CBB86D7" w14:textId="42B4A4A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5E406683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65C9CC2" w14:textId="0202C927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79F6802F" w14:textId="73DBB162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E30F563" wp14:editId="4F286623">
                        <wp:extent cx="1562735" cy="968375"/>
                        <wp:effectExtent l="0" t="0" r="0" b="3175"/>
                        <wp:docPr id="863187126" name="Imagen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3187126" name="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0A096BF" w14:textId="481F1DE3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7E9D43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5807697D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169331E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1CF02F2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2BC3C0AE" w14:textId="27EF2877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021297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0FC39BE5" w14:textId="43405548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5BF9BB0E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4886059" w14:textId="59294D4A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7EE4E469" w14:textId="1F6C0FED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FABC061" wp14:editId="2B4347DB">
                        <wp:extent cx="1562735" cy="968375"/>
                        <wp:effectExtent l="0" t="0" r="0" b="3175"/>
                        <wp:docPr id="459929313" name="Imagen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9929313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E1B852F" w14:textId="733FAA30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CA71E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6926EC3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5F67732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4BA37C1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70D12B6C" w14:textId="1EB973FD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A97899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237BB5CA" w14:textId="5286F120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762E31F9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F08891D" w14:textId="4ED0AF63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4580F4C0" w14:textId="2E2B6A3B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29716CD" wp14:editId="28E31903">
                        <wp:extent cx="1562735" cy="968375"/>
                        <wp:effectExtent l="0" t="0" r="0" b="3175"/>
                        <wp:docPr id="221230387" name="Imagen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1230387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F3A5412" w14:textId="15D5F847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6B759E7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75F1C42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7B60298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70F3AB1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7BB82D13" w14:textId="3326C22B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C8DBF4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63A61987" w14:textId="24EFB01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0206A807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90FD474" w14:textId="2976E74E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5F563E08" w14:textId="5AB62B5F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9AAB9D9" wp14:editId="28178201">
                        <wp:extent cx="1562735" cy="968375"/>
                        <wp:effectExtent l="0" t="0" r="0" b="3175"/>
                        <wp:docPr id="28877686" name="Imagen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877686" name="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A969539" w14:textId="437A9DE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DC9266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29C7941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17465BC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5F80438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4DE756CA" w14:textId="013B6AE3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6758B7A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3EF96E3B" w14:textId="36748BF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5B55C59E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9987A9" w14:textId="1107EAEB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38F63DB4" w14:textId="1FCAC005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0354ABF" wp14:editId="3890DA67">
                        <wp:extent cx="1562735" cy="968375"/>
                        <wp:effectExtent l="0" t="0" r="0" b="3175"/>
                        <wp:docPr id="1539651799" name="Imagen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39651799" name="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9A9FE07" w14:textId="666F4550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DD1CA7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122F093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2899402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72B331A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69833200" w14:textId="1A3EB50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EECC1D7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69221392" w14:textId="1BD524E8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3FB0ECF7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AA01830" w14:textId="7B72AB45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0ACC987F" w14:textId="3D883B28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E5244D3" wp14:editId="37FB2395">
                        <wp:extent cx="1562735" cy="968375"/>
                        <wp:effectExtent l="0" t="0" r="0" b="3175"/>
                        <wp:docPr id="487404689" name="Imagen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7404689" name="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602F64F" w14:textId="10B24A33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1B4FE97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745517F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67006929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497A93DC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1AB01B0E" w14:textId="15CF36EB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C287DA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710AA034" w14:textId="1869021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1224C145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C9D88B" w14:textId="066F061F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408502AB" w14:textId="78B8A9E6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F5AE12D" wp14:editId="6A757AF6">
                        <wp:extent cx="1562735" cy="968375"/>
                        <wp:effectExtent l="0" t="0" r="0" b="3175"/>
                        <wp:docPr id="1224113103" name="Imagen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4113103" name="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9C44079" w14:textId="016D9A5B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88E3C9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01D38067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34EF094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34BBB6E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08EA4072" w14:textId="5143E52C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0D9381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1DB70AC4" w14:textId="284898D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0617279F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1FE2CC3" w14:textId="07E3FD53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2F0803E4" w14:textId="5F35E941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242431F" wp14:editId="4DFFD404">
                        <wp:extent cx="1562735" cy="968375"/>
                        <wp:effectExtent l="0" t="0" r="0" b="3175"/>
                        <wp:docPr id="1962658104" name="Imagen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62658104" name="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18A0D81" w14:textId="75548D62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375513A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736EE518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43013372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73D1871B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0834F93D" w14:textId="201F822C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A59EB5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734A57CC" w14:textId="06A74028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4DBBC2B4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B3FFEF8" w14:textId="56C0E042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51253806" w14:textId="16A86666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56D0330" wp14:editId="30F1F990">
                        <wp:extent cx="1562735" cy="968375"/>
                        <wp:effectExtent l="0" t="0" r="0" b="3175"/>
                        <wp:docPr id="168438666" name="Imagen 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438666" name=""/>
                                <pic:cNvPicPr/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BE32668" w14:textId="79858A5B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96F16E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2E4579F9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51F054F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7A10AB1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744530A8" w14:textId="0BF967D2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FA1145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1D6884CF" w14:textId="0195878D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5954BDA7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1F51FD" w14:textId="1151EC18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20993DCA" w14:textId="09BE8B97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DFDDF8B" wp14:editId="57068A3C">
                        <wp:extent cx="1562735" cy="968375"/>
                        <wp:effectExtent l="0" t="0" r="0" b="3175"/>
                        <wp:docPr id="2094232759" name="Imagen 2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4232759" name="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1E430EC" w14:textId="06C755F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94E883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27161D99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6B2A4AE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177E34F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1A358C9A" w14:textId="508849A6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3EDC3B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135FB2A2" w14:textId="037B54B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60330AB0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3932E10" w14:textId="3EC7A9A0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705B1F02" w14:textId="4A3A52CA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A86EE78" wp14:editId="10B3A67C">
                        <wp:extent cx="1562735" cy="968375"/>
                        <wp:effectExtent l="0" t="0" r="0" b="3175"/>
                        <wp:docPr id="1848399495" name="Imagen 3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8399495" name="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2C19206" w14:textId="36E35F1F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DEDEFCC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1764733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5A0A0576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50F57B4E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070BEB97" w14:textId="4D806026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D5DB85A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6F59B99F" w14:textId="1F76274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3990BCFC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0427C69" w14:textId="16721C7A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51ABA654" w14:textId="4ED7C89B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737D0C1" wp14:editId="116CA99D">
                        <wp:extent cx="1562735" cy="968375"/>
                        <wp:effectExtent l="0" t="0" r="0" b="3175"/>
                        <wp:docPr id="57657031" name="Imagen 3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657031" name=""/>
                                <pic:cNvPicPr/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118CAB8" w14:textId="5106ADE0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608C3D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4B02ABFD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7A61D4B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6A81367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6F25C564" w14:textId="162A295B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EDC1F8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17127149" w14:textId="5DB3B353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5523E5C7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2557D0B" w14:textId="588CCE2A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54AB0C33" w14:textId="43E03F3E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CE70651" wp14:editId="3A4C051B">
                        <wp:extent cx="1562735" cy="968375"/>
                        <wp:effectExtent l="0" t="0" r="0" b="3175"/>
                        <wp:docPr id="833009697" name="Imagen 3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3009697" name=""/>
                                <pic:cNvPicPr/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0FFEE73" w14:textId="76CD4CBD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A81085A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74DC3464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377BBB81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291288E3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356B7729" w14:textId="20D511A4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29D883D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76C74160" w14:textId="208090B6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1B3C87" w14:paraId="7607FEA3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56F22FC" w14:textId="7C9584B3" w:rsidR="001B3C87" w:rsidRDefault="001B3C87" w:rsidP="00296BAD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539DE7CD" w14:textId="20903712" w:rsidR="001B3C87" w:rsidRPr="0044448A" w:rsidRDefault="001B3C87" w:rsidP="00296BA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79D6D3A" wp14:editId="71C1FE77">
                        <wp:extent cx="1562735" cy="968375"/>
                        <wp:effectExtent l="0" t="0" r="0" b="3175"/>
                        <wp:docPr id="1017909608" name="Imagen 3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7909608" name=""/>
                                <pic:cNvPicPr/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BD27D89" w14:textId="120B505C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48189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3D573190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29014A8F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671BEF9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0526D75A" w14:textId="31961E7A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C1DA9E5" w14:textId="77777777" w:rsidR="001B3C87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3E203E6F" w14:textId="090B8625" w:rsidR="001B3C87" w:rsidRPr="0044448A" w:rsidRDefault="001B3C87" w:rsidP="00296B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  <w:tr w:rsidR="00C16188" w14:paraId="1D28BE54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E9335F8" w14:textId="5AC55436" w:rsidR="00C16188" w:rsidRDefault="001B3C87" w:rsidP="0044448A">
                  <w:pPr>
                    <w:jc w:val="center"/>
                    <w:rPr>
                      <w:rStyle w:val="Fuerte"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Révolution1</w:t>
                  </w:r>
                </w:p>
                <w:p w14:paraId="308A3B7E" w14:textId="6F2BF0FD" w:rsidR="004B3022" w:rsidRPr="0044448A" w:rsidRDefault="001B3C87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3C91087" wp14:editId="4A852AA6">
                        <wp:extent cx="1562735" cy="968375"/>
                        <wp:effectExtent l="0" t="0" r="0" b="3175"/>
                        <wp:docPr id="1600096583" name="Imagen 3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0096583" name=""/>
                                <pic:cNvPicPr/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6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21926CB" w14:textId="31442F35" w:rsidR="00C16188" w:rsidRPr="0044448A" w:rsidRDefault="001B3C8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Sólido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2B04FAD" w14:textId="77777777" w:rsidR="001B3C87" w:rsidRDefault="001B3C8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Masa:0,00069691 kg</w:t>
                  </w:r>
                </w:p>
                <w:p w14:paraId="5181C530" w14:textId="77777777" w:rsidR="001B3C87" w:rsidRDefault="001B3C8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Volumen:8,71137e-08 m^3</w:t>
                  </w:r>
                </w:p>
                <w:p w14:paraId="32398E45" w14:textId="77777777" w:rsidR="001B3C87" w:rsidRDefault="001B3C8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Densidad:8.000 kg/m^3</w:t>
                  </w:r>
                </w:p>
                <w:p w14:paraId="409A9CC9" w14:textId="77777777" w:rsidR="001B3C87" w:rsidRDefault="001B3C8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Peso:0,00682972 N</w:t>
                  </w:r>
                </w:p>
                <w:p w14:paraId="59F2014D" w14:textId="6513B884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2DF8342" w14:textId="77777777" w:rsidR="001B3C87" w:rsidRDefault="001B3C8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bCs/>
                      <w:noProof/>
                      <w:sz w:val="20"/>
                      <w:szCs w:val="20"/>
                    </w:rPr>
                    <w:t>D:\BrazoTesisUpb\Bearing\ball.SLDPRT</w:t>
                  </w:r>
                </w:p>
                <w:p w14:paraId="3428D2B8" w14:textId="43BB4BC0" w:rsidR="00C16188" w:rsidRPr="0044448A" w:rsidRDefault="001B3C8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May 22 08:55:59 2026</w:t>
                  </w:r>
                </w:p>
              </w:tc>
            </w:tr>
          </w:tbl>
          <w:p w14:paraId="49435B88" w14:textId="284A4326" w:rsidR="00FF408C" w:rsidRDefault="00FF408C" w:rsidP="00A96F2C"/>
        </w:tc>
      </w:tr>
    </w:tbl>
    <w:p w14:paraId="0CD083F9" w14:textId="77777777" w:rsidR="00FF408C" w:rsidRDefault="00FF408C" w:rsidP="00FF408C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1CDDA7B2" w14:textId="77777777" w:rsidTr="005E294F">
        <w:tc>
          <w:tcPr>
            <w:tcW w:w="11016" w:type="dxa"/>
          </w:tcPr>
          <w:p w14:paraId="366397C9" w14:textId="22CB56D1" w:rsidR="00B35001" w:rsidRPr="00B35001" w:rsidRDefault="001B3C87" w:rsidP="00B35001">
            <w:pPr>
              <w:pStyle w:val="Ttulo1"/>
            </w:pPr>
            <w:bookmarkStart w:id="6" w:name="_Toc231290515"/>
            <w:r>
              <w:t>Propiedades de estudio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314"/>
              <w:gridCol w:w="6224"/>
            </w:tblGrid>
            <w:tr w:rsidR="00B35001" w14:paraId="13A1D1C1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C2D9EE" w14:textId="1E91E5DB" w:rsidR="00B35001" w:rsidRDefault="001B3C87" w:rsidP="005E294F">
                  <w:r>
                    <w:t>Nombre de estudio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2F461E" w14:textId="52CD1112" w:rsidR="00B35001" w:rsidRDefault="001B3C8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Análisis estático 1</w:t>
                  </w:r>
                </w:p>
              </w:tc>
            </w:tr>
            <w:tr w:rsidR="001B3C87" w14:paraId="53B061D9" w14:textId="77777777" w:rsidTr="001B3C8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4CFA73" w14:textId="30A6B1ED" w:rsidR="001B3C87" w:rsidRDefault="001B3C87" w:rsidP="005E294F">
                  <w:r>
                    <w:t>Tipo de análisis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30FEEB" w14:textId="0604A0C0" w:rsidR="001B3C87" w:rsidRDefault="001B3C8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Análisis estático</w:t>
                  </w:r>
                </w:p>
              </w:tc>
            </w:tr>
            <w:tr w:rsidR="001B3C87" w14:paraId="744953CE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1576C8" w14:textId="3C20F4E1" w:rsidR="001B3C87" w:rsidRDefault="001B3C87" w:rsidP="005E294F">
                  <w:r>
                    <w:t>Tipo de malla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7AE253" w14:textId="575F3D12" w:rsidR="001B3C87" w:rsidRDefault="001B3C8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Malla mixta</w:t>
                  </w:r>
                </w:p>
              </w:tc>
            </w:tr>
            <w:tr w:rsidR="001B3C87" w14:paraId="60A9CB8E" w14:textId="77777777" w:rsidTr="001B3C8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B03BD7" w14:textId="6CF2E358" w:rsidR="001B3C87" w:rsidRDefault="001B3C87" w:rsidP="005E294F">
                  <w:r>
                    <w:t xml:space="preserve">Efecto térmico: 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F4994C" w14:textId="3D08A23A" w:rsidR="001B3C87" w:rsidRDefault="001B3C8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Activar</w:t>
                  </w:r>
                </w:p>
              </w:tc>
            </w:tr>
            <w:tr w:rsidR="001B3C87" w14:paraId="614EA048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D09BF8" w14:textId="2067D442" w:rsidR="001B3C87" w:rsidRDefault="001B3C87" w:rsidP="005E294F">
                  <w:r>
                    <w:t>Opción térmica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FC4778" w14:textId="4A46A33F" w:rsidR="001B3C87" w:rsidRDefault="001B3C8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Incluir cargas térmicas</w:t>
                  </w:r>
                </w:p>
              </w:tc>
            </w:tr>
            <w:tr w:rsidR="001B3C87" w14:paraId="01463DAB" w14:textId="77777777" w:rsidTr="001B3C8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9D79F4" w14:textId="7EB886A2" w:rsidR="001B3C87" w:rsidRDefault="001B3C87" w:rsidP="005E294F">
                  <w:r>
                    <w:t>Temperatura a tensión cero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5C62C6" w14:textId="0811F9EE" w:rsidR="001B3C87" w:rsidRDefault="001B3C8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1B3C87" w14:paraId="022EA6B7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400537" w14:textId="52BE603E" w:rsidR="001B3C87" w:rsidRDefault="001B3C87" w:rsidP="005E294F">
                  <w:r>
                    <w:t>Incluir los efectos de la presión de fluidos desde SOLIDWORKS Flow Simulation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14EF57" w14:textId="6C7F1958" w:rsidR="001B3C87" w:rsidRDefault="001B3C8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Desactivar</w:t>
                  </w:r>
                </w:p>
              </w:tc>
            </w:tr>
            <w:tr w:rsidR="001B3C87" w14:paraId="50650F77" w14:textId="77777777" w:rsidTr="001B3C8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A38E7E" w14:textId="500F2418" w:rsidR="001B3C87" w:rsidRDefault="001B3C87" w:rsidP="005E294F">
                  <w:r>
                    <w:t>Tipo de solver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9E7115" w14:textId="6FE87AB7" w:rsidR="001B3C87" w:rsidRDefault="001B3C8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Automático</w:t>
                  </w:r>
                </w:p>
              </w:tc>
            </w:tr>
            <w:tr w:rsidR="001B3C87" w14:paraId="4F8BFFEA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9B145B" w14:textId="48E597BD" w:rsidR="001B3C87" w:rsidRDefault="001B3C87" w:rsidP="005E294F">
                  <w:r>
                    <w:t xml:space="preserve">Efecto de rigidización por tensión (Inplane): 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68C64A" w14:textId="2AFAFE6F" w:rsidR="001B3C87" w:rsidRDefault="001B3C8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Desactivar</w:t>
                  </w:r>
                </w:p>
              </w:tc>
            </w:tr>
            <w:tr w:rsidR="001B3C87" w14:paraId="61EE46D3" w14:textId="77777777" w:rsidTr="001B3C8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5E7890" w14:textId="0D1FF10F" w:rsidR="001B3C87" w:rsidRDefault="001B3C87" w:rsidP="005E294F">
                  <w:r>
                    <w:t xml:space="preserve">Muelle blando: 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44228D" w14:textId="1D6F8F36" w:rsidR="001B3C87" w:rsidRDefault="001B3C8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Desactivar</w:t>
                  </w:r>
                </w:p>
              </w:tc>
            </w:tr>
            <w:tr w:rsidR="001B3C87" w14:paraId="511AC054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72CC98" w14:textId="0A51360E" w:rsidR="001B3C87" w:rsidRDefault="001B3C87" w:rsidP="005E294F">
                  <w:r>
                    <w:t xml:space="preserve">Desahogo inercial: 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1FB975" w14:textId="68935AE6" w:rsidR="001B3C87" w:rsidRDefault="001B3C8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Desactivar</w:t>
                  </w:r>
                </w:p>
              </w:tc>
            </w:tr>
            <w:tr w:rsidR="001B3C87" w14:paraId="527ABD05" w14:textId="77777777" w:rsidTr="001B3C8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B15608" w14:textId="49B24FC5" w:rsidR="001B3C87" w:rsidRDefault="001B3C87" w:rsidP="005E294F">
                  <w:r>
                    <w:t>Opciones de unión rígida incompatibles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3E6A25" w14:textId="58AB0D89" w:rsidR="001B3C87" w:rsidRDefault="001B3C8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Automático</w:t>
                  </w:r>
                </w:p>
              </w:tc>
            </w:tr>
            <w:tr w:rsidR="001B3C87" w14:paraId="1DF96285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3D7A73" w14:textId="03454A1C" w:rsidR="001B3C87" w:rsidRDefault="001B3C87" w:rsidP="005E294F">
                  <w:r>
                    <w:t>Gran desplazamiento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8F7E9E" w14:textId="1438B3B8" w:rsidR="001B3C87" w:rsidRDefault="001B3C8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Desactivar</w:t>
                  </w:r>
                </w:p>
              </w:tc>
            </w:tr>
            <w:tr w:rsidR="001B3C87" w14:paraId="5BA15AD2" w14:textId="77777777" w:rsidTr="001B3C8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3BF435" w14:textId="58261BA8" w:rsidR="001B3C87" w:rsidRDefault="001B3C87" w:rsidP="005E294F">
                  <w:r>
                    <w:t>Calcular fuerzas de cuerpo libre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144B81" w14:textId="48FFCF0D" w:rsidR="001B3C87" w:rsidRDefault="001B3C8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Activar</w:t>
                  </w:r>
                </w:p>
              </w:tc>
            </w:tr>
            <w:tr w:rsidR="001B3C87" w14:paraId="137CEFF9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EF1E81" w14:textId="3B0ECCF8" w:rsidR="001B3C87" w:rsidRDefault="001B3C87" w:rsidP="005E294F">
                  <w:r>
                    <w:t>Fricción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72142D" w14:textId="41DA11B2" w:rsidR="001B3C87" w:rsidRDefault="001B3C8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Desactivar</w:t>
                  </w:r>
                </w:p>
              </w:tc>
            </w:tr>
            <w:tr w:rsidR="001B3C87" w14:paraId="2B4B610B" w14:textId="77777777" w:rsidTr="001B3C8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BC0CBF" w14:textId="05D6B93E" w:rsidR="001B3C87" w:rsidRDefault="001B3C87" w:rsidP="005E294F">
                  <w:r>
                    <w:t xml:space="preserve">Utilizar método adaptativo: 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41B1B6" w14:textId="198D35A0" w:rsidR="001B3C87" w:rsidRDefault="001B3C8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Desactivar</w:t>
                  </w:r>
                </w:p>
              </w:tc>
            </w:tr>
            <w:tr w:rsidR="001B3C87" w14:paraId="468351BB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6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3631B3" w14:textId="36E348A7" w:rsidR="001B3C87" w:rsidRDefault="001B3C87" w:rsidP="005E294F">
                  <w:r>
                    <w:t>Carpeta de resultados</w:t>
                  </w:r>
                </w:p>
              </w:tc>
              <w:tc>
                <w:tcPr>
                  <w:tcW w:w="52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1D639E" w14:textId="486700B7" w:rsidR="001B3C87" w:rsidRDefault="001B3C8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Documento de SOLIDWORKS (d:\programas\solidworks\solidworks_2024\simulationresults)</w:t>
                  </w:r>
                </w:p>
              </w:tc>
            </w:tr>
          </w:tbl>
          <w:p w14:paraId="53B68A1F" w14:textId="2E17FCF8" w:rsidR="005E294F" w:rsidRDefault="005E294F" w:rsidP="00A96F2C"/>
        </w:tc>
      </w:tr>
      <w:bookmarkEnd w:id="1"/>
      <w:bookmarkEnd w:id="2"/>
      <w:bookmarkEnd w:id="3"/>
    </w:tbl>
    <w:p w14:paraId="7E7728BC" w14:textId="77777777" w:rsidR="00F33129" w:rsidRDefault="00F33129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290143D4" w14:textId="77777777" w:rsidTr="00E80CD9">
        <w:tc>
          <w:tcPr>
            <w:tcW w:w="11016" w:type="dxa"/>
          </w:tcPr>
          <w:p w14:paraId="3C62A2AB" w14:textId="531BD095" w:rsidR="00F33129" w:rsidRPr="00B35001" w:rsidRDefault="001B3C87" w:rsidP="000A7C6B">
            <w:pPr>
              <w:pStyle w:val="Ttulo1"/>
            </w:pPr>
            <w:bookmarkStart w:id="7" w:name="_Toc231290516"/>
            <w:r>
              <w:t>Unidades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60"/>
              <w:gridCol w:w="5278"/>
            </w:tblGrid>
            <w:tr w:rsidR="00F33129" w14:paraId="43F29BBC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074307" w14:textId="2883AAFA" w:rsidR="00F33129" w:rsidRDefault="001B3C87" w:rsidP="000A7C6B">
                  <w:r>
                    <w:t>Sistema de unidades:</w:t>
                  </w:r>
                </w:p>
              </w:tc>
              <w:tc>
                <w:tcPr>
                  <w:tcW w:w="5278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A33344" w14:textId="494A6774" w:rsidR="00F33129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Métrico (MKS)</w:t>
                  </w:r>
                </w:p>
              </w:tc>
            </w:tr>
            <w:tr w:rsidR="001B3C87" w14:paraId="1DFEE769" w14:textId="77777777" w:rsidTr="001B3C8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49BCCA" w14:textId="570059CC" w:rsidR="001B3C87" w:rsidRDefault="001B3C87" w:rsidP="000A7C6B">
                  <w:r>
                    <w:t>Longitud/Desplazamiento</w:t>
                  </w:r>
                </w:p>
              </w:tc>
              <w:tc>
                <w:tcPr>
                  <w:tcW w:w="5278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DC6441" w14:textId="4381B8DB" w:rsidR="001B3C87" w:rsidRDefault="001B3C87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1B3C87" w14:paraId="7333D012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8B0273" w14:textId="25C23F4C" w:rsidR="001B3C87" w:rsidRDefault="001B3C87" w:rsidP="000A7C6B">
                  <w:r>
                    <w:t>Temperatura</w:t>
                  </w:r>
                </w:p>
              </w:tc>
              <w:tc>
                <w:tcPr>
                  <w:tcW w:w="5278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E9BE3D" w14:textId="28030AB9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1B3C87" w14:paraId="7167A8AD" w14:textId="77777777" w:rsidTr="001B3C8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ECDB0A" w14:textId="30BED68E" w:rsidR="001B3C87" w:rsidRDefault="001B3C87" w:rsidP="000A7C6B">
                  <w:r>
                    <w:t>Velocidad angular</w:t>
                  </w:r>
                </w:p>
              </w:tc>
              <w:tc>
                <w:tcPr>
                  <w:tcW w:w="5278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9C1894" w14:textId="2439DA08" w:rsidR="001B3C87" w:rsidRDefault="001B3C87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Rad/seg</w:t>
                  </w:r>
                </w:p>
              </w:tc>
            </w:tr>
            <w:tr w:rsidR="001B3C87" w14:paraId="135707A7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3C3222" w14:textId="0CCD5EEC" w:rsidR="001B3C87" w:rsidRDefault="001B3C87" w:rsidP="000A7C6B">
                  <w:r>
                    <w:t>Presión/Tensión</w:t>
                  </w:r>
                </w:p>
              </w:tc>
              <w:tc>
                <w:tcPr>
                  <w:tcW w:w="5278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5BFF1D" w14:textId="3DBF41A0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159C51F8" w14:textId="41FD0BD7" w:rsidR="00F33129" w:rsidRDefault="00F33129" w:rsidP="000A7C6B"/>
        </w:tc>
      </w:tr>
    </w:tbl>
    <w:p w14:paraId="3093E05A" w14:textId="77777777" w:rsidR="00E80CD9" w:rsidRDefault="00E80CD9" w:rsidP="00076F1F"/>
    <w:tbl>
      <w:tblPr>
        <w:tblStyle w:val="Tablaconcuadrcula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3A39D0B0" w14:textId="77777777" w:rsidTr="005273D5">
        <w:trPr>
          <w:trHeight w:val="4158"/>
        </w:trPr>
        <w:tc>
          <w:tcPr>
            <w:tcW w:w="11136" w:type="dxa"/>
          </w:tcPr>
          <w:p w14:paraId="3412A959" w14:textId="00280DFF" w:rsidR="00E80CD9" w:rsidRPr="00AC3438" w:rsidRDefault="001B3C87" w:rsidP="000A7C6B">
            <w:pPr>
              <w:pStyle w:val="Ttulo1"/>
            </w:pPr>
            <w:bookmarkStart w:id="8" w:name="_Toc243733144"/>
            <w:bookmarkStart w:id="9" w:name="_Toc245020112"/>
            <w:bookmarkStart w:id="10" w:name="_Toc245020144"/>
            <w:bookmarkStart w:id="11" w:name="_Toc231290517"/>
            <w:r>
              <w:t>Propiedades de material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0A18629B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AF78E34" w14:textId="2F154F7E" w:rsidR="00E80CD9" w:rsidRPr="003E6C57" w:rsidRDefault="001B3C87" w:rsidP="000A7C6B">
                  <w:pPr>
                    <w:jc w:val="center"/>
                    <w:rPr>
                      <w:rStyle w:val="Fuerte"/>
                      <w:b/>
                      <w:color w:val="auto"/>
                    </w:rPr>
                  </w:pPr>
                  <w:r>
                    <w:rPr>
                      <w:rStyle w:val="Fuerte"/>
                      <w:b/>
                      <w:color w:val="auto"/>
                    </w:rPr>
                    <w:t>Referencia de modelo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61736B0" w14:textId="4E3C3D10" w:rsidR="00E80CD9" w:rsidRPr="003E6C57" w:rsidRDefault="001B3C8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color w:val="auto"/>
                    </w:rPr>
                  </w:pPr>
                  <w:r>
                    <w:rPr>
                      <w:rStyle w:val="Fuerte"/>
                      <w:b/>
                      <w:color w:val="auto"/>
                    </w:rPr>
                    <w:t>Propiedades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399B098" w14:textId="1BDD4629" w:rsidR="00E80CD9" w:rsidRPr="003E6C57" w:rsidRDefault="001B3C8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color w:val="auto"/>
                    </w:rPr>
                  </w:pPr>
                  <w:r>
                    <w:rPr>
                      <w:rStyle w:val="Fuerte"/>
                      <w:b/>
                      <w:color w:val="auto"/>
                    </w:rPr>
                    <w:t>Componentes</w:t>
                  </w:r>
                </w:p>
              </w:tc>
            </w:tr>
            <w:tr w:rsidR="00E80CD9" w:rsidRPr="000841BF" w14:paraId="68F8B486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48B8E4D" w14:textId="2F547E53" w:rsidR="00E80CD9" w:rsidRPr="00577134" w:rsidRDefault="001B3C87" w:rsidP="000A7C6B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77F0906" wp14:editId="29C6CBCC">
                        <wp:extent cx="1904365" cy="1179830"/>
                        <wp:effectExtent l="0" t="0" r="635" b="1270"/>
                        <wp:docPr id="1977155048" name="Imagen 3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77155048" name=""/>
                                <pic:cNvPicPr/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Cuadrculamedia1-nfasis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44962C2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8DF1070" w14:textId="74A629AF" w:rsidR="00E80CD9" w:rsidRPr="00BE6656" w:rsidRDefault="001B3C87" w:rsidP="000A7C6B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Nombre</w:t>
                        </w:r>
                        <w:r w:rsidR="00E80CD9" w:rsidRPr="00BE6656"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0868B2F" w14:textId="2200A80C" w:rsidR="00E80CD9" w:rsidRPr="00BE6656" w:rsidRDefault="001B3C8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Aleación 6061</w:t>
                        </w:r>
                      </w:p>
                    </w:tc>
                  </w:tr>
                  <w:tr w:rsidR="001B3C87" w:rsidRPr="00577134" w14:paraId="5FDCD8C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72A2C2" w14:textId="367426BA" w:rsidR="001B3C87" w:rsidRDefault="001B3C87" w:rsidP="000A7C6B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modelo: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DACC50" w14:textId="20FE7368" w:rsidR="001B3C87" w:rsidRDefault="001B3C8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Isotrópico elástico lineal</w:t>
                        </w:r>
                      </w:p>
                    </w:tc>
                  </w:tr>
                  <w:tr w:rsidR="001B3C87" w:rsidRPr="00577134" w14:paraId="0426A53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E34283" w14:textId="599C2842" w:rsidR="001B3C87" w:rsidRDefault="001B3C87" w:rsidP="000A7C6B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Criterio de error predeterminado: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7B7AE7" w14:textId="56C1558D" w:rsidR="001B3C87" w:rsidRDefault="001B3C8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Desconocido</w:t>
                        </w:r>
                      </w:p>
                    </w:tc>
                  </w:tr>
                  <w:tr w:rsidR="001B3C87" w:rsidRPr="00577134" w14:paraId="067FF5D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25BAB44" w14:textId="76074A17" w:rsidR="001B3C87" w:rsidRDefault="001B3C87" w:rsidP="000A7C6B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Límite elástico: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C610D0" w14:textId="10B24068" w:rsidR="001B3C87" w:rsidRDefault="001B3C8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5,51485e+07 N/m^2</w:t>
                        </w:r>
                      </w:p>
                    </w:tc>
                  </w:tr>
                  <w:tr w:rsidR="001B3C87" w:rsidRPr="00577134" w14:paraId="0A8CA24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F227A1" w14:textId="503B1679" w:rsidR="001B3C87" w:rsidRDefault="001B3C87" w:rsidP="000A7C6B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Límite de tracción: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2E73297" w14:textId="05DA0A22" w:rsidR="001B3C87" w:rsidRDefault="001B3C8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1,24084e+08 N/m^2</w:t>
                        </w:r>
                      </w:p>
                    </w:tc>
                  </w:tr>
                  <w:tr w:rsidR="001B3C87" w:rsidRPr="00577134" w14:paraId="1757007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0B6C8CB" w14:textId="7FB9DA60" w:rsidR="001B3C87" w:rsidRDefault="001B3C87" w:rsidP="000A7C6B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Módulo elástico: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41B8AF" w14:textId="17FB8C77" w:rsidR="001B3C87" w:rsidRDefault="001B3C8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6,9e+10 N/m^2</w:t>
                        </w:r>
                      </w:p>
                    </w:tc>
                  </w:tr>
                  <w:tr w:rsidR="001B3C87" w:rsidRPr="00577134" w14:paraId="346A7A2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EC2BDAD" w14:textId="73DCEF53" w:rsidR="001B3C87" w:rsidRDefault="001B3C87" w:rsidP="000A7C6B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Coeficiente de Poisson: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F350AA" w14:textId="7DD63617" w:rsidR="001B3C87" w:rsidRDefault="001B3C8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 xml:space="preserve">0,33  </w:t>
                        </w:r>
                      </w:p>
                    </w:tc>
                  </w:tr>
                  <w:tr w:rsidR="001B3C87" w:rsidRPr="00577134" w14:paraId="1AE2E0C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C8E425" w14:textId="0CD50DFB" w:rsidR="001B3C87" w:rsidRDefault="001B3C87" w:rsidP="000A7C6B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Densidad: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1E50AFA" w14:textId="6485FCB2" w:rsidR="001B3C87" w:rsidRDefault="001B3C8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2.700 kg/m^3</w:t>
                        </w:r>
                      </w:p>
                    </w:tc>
                  </w:tr>
                  <w:tr w:rsidR="001B3C87" w:rsidRPr="00577134" w14:paraId="6CC043F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C1040D4" w14:textId="26FB6B77" w:rsidR="001B3C87" w:rsidRDefault="001B3C87" w:rsidP="000A7C6B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Módulo cortante: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693BCD7" w14:textId="165671E6" w:rsidR="001B3C87" w:rsidRDefault="001B3C8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2,6e+10 N/m^2</w:t>
                        </w:r>
                      </w:p>
                    </w:tc>
                  </w:tr>
                  <w:tr w:rsidR="001B3C87" w:rsidRPr="00577134" w14:paraId="67DC6EE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D9C45B5" w14:textId="0E982DE0" w:rsidR="001B3C87" w:rsidRDefault="001B3C87" w:rsidP="000A7C6B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Coeficiente de dilatación térmica: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F2B36A6" w14:textId="7F24B18E" w:rsidR="001B3C87" w:rsidRDefault="001B3C8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2,4e-05 /Kelvin</w:t>
                        </w:r>
                      </w:p>
                    </w:tc>
                  </w:tr>
                </w:tbl>
                <w:p w14:paraId="502939E6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234DE60F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1(Cortar-Extruir5)(AcopleMotor-1),</w:t>
                  </w:r>
                </w:p>
                <w:p w14:paraId="7EB53C6B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1(Cortar-Extruir5)(AcopleMotor-3),</w:t>
                  </w:r>
                </w:p>
                <w:p w14:paraId="512E0FC9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1(Cortar-Extruir2)(EnsamblajeBase-1/PlacaBase-1),</w:t>
                  </w:r>
                </w:p>
                <w:p w14:paraId="4D54A05F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1(Cortar-Extruir1)(EnsamblajeBase-1/SujetadorAranadelaBase-1),</w:t>
                  </w:r>
                </w:p>
                <w:p w14:paraId="6A5DEEF4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1(Pliegue croquizado1)(EnsamblajeBrazoAB-1/BrazoAB-1),</w:t>
                  </w:r>
                </w:p>
                <w:p w14:paraId="43C29823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1(Cortar-Extruir5)(EnsamblajeBrazoBC-1/AcopleMotor-1),</w:t>
                  </w:r>
                </w:p>
                <w:p w14:paraId="63DC2510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1(Pliegue croquizado1)(EnsamblajeBrazoBC-1/BrazoBC-1),</w:t>
                  </w:r>
                </w:p>
                <w:p w14:paraId="3DAF62C7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1(Chaflán1)(EnsamblajeMotores-1/PlacaBaseMotor(K)-1),</w:t>
                  </w:r>
                </w:p>
                <w:p w14:paraId="2BC1E4E8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1(Cortar-Extruir1)(EnsamblajeMotores-1/SoporteMotoresLaterales-1),</w:t>
                  </w:r>
                </w:p>
                <w:p w14:paraId="26C13F33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1(Cortar-Extruir1)(EnsamblajeMotores-1/SoporteMotoresLaterales-2),</w:t>
                  </w:r>
                </w:p>
                <w:p w14:paraId="11765EC3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1(Cortar-Extruir1)(EnsamblajeMotores-1/SoporteTensor(H)-1),</w:t>
                  </w:r>
                </w:p>
                <w:p w14:paraId="6E583798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1(Saliente-Extruir1)(ExtensorTensorAcopleMotor-1),</w:t>
                  </w:r>
                </w:p>
                <w:p w14:paraId="72538519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1(Simetría1)(SujetadorMano-1),</w:t>
                  </w:r>
                </w:p>
                <w:p w14:paraId="10B97B65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1(Cortar-Extruir2)(Tensor(F)-1),</w:t>
                  </w:r>
                </w:p>
                <w:p w14:paraId="6E4A5E6F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1(Cortar-Extruir2)(Tensor(F)-2),</w:t>
                  </w:r>
                </w:p>
                <w:p w14:paraId="7BC65FDB" w14:textId="77777777" w:rsidR="001B3C87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1(Saliente-Extruir1)(TensorTriangular(G)-1),</w:t>
                  </w:r>
                </w:p>
                <w:p w14:paraId="589F0E69" w14:textId="045840E9" w:rsidR="00E80CD9" w:rsidRPr="00577134" w:rsidRDefault="001B3C8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1(Cortar-Extruir1)(TensorTrianguloPinza-2)</w:t>
                  </w:r>
                </w:p>
              </w:tc>
            </w:tr>
            <w:tr w:rsidR="001B3C87" w:rsidRPr="000841BF" w14:paraId="2F0DAF18" w14:textId="77777777" w:rsidTr="00296BAD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727DB1C" w14:textId="61660975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rStyle w:val="Fuerte"/>
                      <w:sz w:val="20"/>
                      <w:szCs w:val="20"/>
                    </w:rPr>
                    <w:t>Datos de curva:N/A</w:t>
                  </w:r>
                </w:p>
              </w:tc>
            </w:tr>
            <w:tr w:rsidR="001B3C87" w:rsidRPr="000841BF" w14:paraId="778B7552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281FDBA" w14:textId="72F25C2B" w:rsidR="001B3C87" w:rsidRPr="00577134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6C6CE3D" wp14:editId="215DE27E">
                        <wp:extent cx="1904365" cy="1179830"/>
                        <wp:effectExtent l="0" t="0" r="635" b="1270"/>
                        <wp:docPr id="1348472251" name="Imagen 3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8472251" name=""/>
                                <pic:cNvPicPr/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Cuadrculamedia1-nfasis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1B3C87" w:rsidRPr="00577134" w14:paraId="4C3800EA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FEFB49F" w14:textId="63A344A1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Nombre</w:t>
                        </w:r>
                        <w:r w:rsidRPr="00BE6656"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9F0F6C7" w14:textId="77364518" w:rsidR="001B3C87" w:rsidRPr="00BE6656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PF</w:t>
                        </w:r>
                      </w:p>
                    </w:tc>
                  </w:tr>
                  <w:tr w:rsidR="001B3C87" w:rsidRPr="00577134" w14:paraId="2124A682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0B882CE" w14:textId="161498F4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modelo: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17F0662" w14:textId="2F3C864F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Isotrópico elástico lineal</w:t>
                        </w:r>
                      </w:p>
                    </w:tc>
                  </w:tr>
                  <w:tr w:rsidR="001B3C87" w:rsidRPr="00577134" w14:paraId="74387020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897B3C2" w14:textId="34327C21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Criterio de error predeterminado: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ED81F5F" w14:textId="0FD0C540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Desconocido</w:t>
                        </w:r>
                      </w:p>
                    </w:tc>
                  </w:tr>
                  <w:tr w:rsidR="001B3C87" w:rsidRPr="00577134" w14:paraId="433AA38C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FAD6074" w14:textId="3BA11584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Límite de tracción: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95A2B43" w14:textId="2DC332C2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4e+07 N/m^2</w:t>
                        </w:r>
                      </w:p>
                    </w:tc>
                  </w:tr>
                  <w:tr w:rsidR="001B3C87" w:rsidRPr="00577134" w14:paraId="0BABF0F7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6B2162D" w14:textId="5E47DD04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Módulo elástico: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097A77" w14:textId="05F6BF85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2,41e+09 N/m^2</w:t>
                        </w:r>
                      </w:p>
                    </w:tc>
                  </w:tr>
                  <w:tr w:rsidR="001B3C87" w:rsidRPr="00577134" w14:paraId="44369791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BBF9C8" w14:textId="7D6161F3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Coeficiente de Poisson: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86A61CC" w14:textId="1BF7A409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 xml:space="preserve">0,3897  </w:t>
                        </w:r>
                      </w:p>
                    </w:tc>
                  </w:tr>
                  <w:tr w:rsidR="001B3C87" w:rsidRPr="00577134" w14:paraId="357B278D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CC9992" w14:textId="50A92610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Densidad: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12C2459" w14:textId="0426057D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1.400 kg/m^3</w:t>
                        </w:r>
                      </w:p>
                    </w:tc>
                  </w:tr>
                  <w:tr w:rsidR="001B3C87" w:rsidRPr="00577134" w14:paraId="0194BFD0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2BCD1C2" w14:textId="428F3CB8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Módulo cortante: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C7F1D2" w14:textId="0C19347E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8,622e+08 N/m^2</w:t>
                        </w:r>
                      </w:p>
                    </w:tc>
                  </w:tr>
                </w:tbl>
                <w:p w14:paraId="1B87FBEF" w14:textId="77777777" w:rsidR="001B3C87" w:rsidRPr="00577134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4AD8BB04" w14:textId="0C5CE39E" w:rsidR="001B3C87" w:rsidRPr="00577134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1(Enlèv. mat.-Extru.2)(CAGE-01-1)</w:t>
                  </w:r>
                </w:p>
              </w:tc>
            </w:tr>
            <w:tr w:rsidR="001B3C87" w:rsidRPr="000841BF" w14:paraId="35B26912" w14:textId="77777777" w:rsidTr="00296BAD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37B211E" w14:textId="2C0A07B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rStyle w:val="Fuerte"/>
                      <w:sz w:val="20"/>
                      <w:szCs w:val="20"/>
                    </w:rPr>
                    <w:t>Datos de curva:N/A</w:t>
                  </w:r>
                </w:p>
              </w:tc>
            </w:tr>
            <w:tr w:rsidR="001B3C87" w:rsidRPr="000841BF" w14:paraId="3466FDD4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0817BC0E" w14:textId="41576330" w:rsidR="001B3C87" w:rsidRPr="00577134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08504C9" wp14:editId="3A31BE4A">
                        <wp:extent cx="1904365" cy="1179830"/>
                        <wp:effectExtent l="0" t="0" r="635" b="1270"/>
                        <wp:docPr id="163491797" name="Imagen 3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491797" name=""/>
                                <pic:cNvPicPr/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Cuadrculamedia1-nfasis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1B3C87" w:rsidRPr="00577134" w14:paraId="457400B0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1961C29" w14:textId="1CFA17AE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Nombre</w:t>
                        </w:r>
                        <w:r w:rsidRPr="00BE6656"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C317C7" w14:textId="484853F8" w:rsidR="001B3C87" w:rsidRPr="00BE6656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Caucho</w:t>
                        </w:r>
                      </w:p>
                    </w:tc>
                  </w:tr>
                  <w:tr w:rsidR="001B3C87" w:rsidRPr="00577134" w14:paraId="65CDD21F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6C5ED67" w14:textId="2402D0E5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modelo: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313BBE" w14:textId="1B14AEAB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Isotrópico elástico lineal</w:t>
                        </w:r>
                      </w:p>
                    </w:tc>
                  </w:tr>
                  <w:tr w:rsidR="001B3C87" w:rsidRPr="00577134" w14:paraId="266DDC00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71B714C" w14:textId="5F9DB25B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Criterio de error predeterminado: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D66858" w14:textId="3FD03C67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Desconocido</w:t>
                        </w:r>
                      </w:p>
                    </w:tc>
                  </w:tr>
                  <w:tr w:rsidR="001B3C87" w:rsidRPr="00577134" w14:paraId="4E99E215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DC19849" w14:textId="0083210A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Límite elástico: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FC0D5F" w14:textId="41973534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9,23737e+06 N/m^2</w:t>
                        </w:r>
                      </w:p>
                    </w:tc>
                  </w:tr>
                  <w:tr w:rsidR="001B3C87" w:rsidRPr="00577134" w14:paraId="2075C397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C82627" w14:textId="60DD3CF0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Límite de tracción: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6C57EB" w14:textId="2277AF29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1,37871e+07 N/m^2</w:t>
                        </w:r>
                      </w:p>
                    </w:tc>
                  </w:tr>
                  <w:tr w:rsidR="001B3C87" w:rsidRPr="00577134" w14:paraId="0FD6B7D9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41995CE" w14:textId="3B57B34F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Módulo elástico: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494E9B5" w14:textId="2E86AF5F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6,1e+06 N/m^2</w:t>
                        </w:r>
                      </w:p>
                    </w:tc>
                  </w:tr>
                  <w:tr w:rsidR="001B3C87" w:rsidRPr="00577134" w14:paraId="57317A9D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727B32" w14:textId="2039B20D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Coeficiente de Poisson: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ED06FA" w14:textId="60706E78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 xml:space="preserve">0,49  </w:t>
                        </w:r>
                      </w:p>
                    </w:tc>
                  </w:tr>
                  <w:tr w:rsidR="001B3C87" w:rsidRPr="00577134" w14:paraId="57473E6C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97E3684" w14:textId="63328BA0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Densidad: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9FE2E68" w14:textId="25236386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1.000 kg/m^3</w:t>
                        </w:r>
                      </w:p>
                    </w:tc>
                  </w:tr>
                  <w:tr w:rsidR="001B3C87" w:rsidRPr="00577134" w14:paraId="4B29C9F1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7250F3C" w14:textId="1D34FE44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Módulo cortante: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C657F9" w14:textId="150B36C5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2,9e+06 N/m^2</w:t>
                        </w:r>
                      </w:p>
                    </w:tc>
                  </w:tr>
                  <w:tr w:rsidR="001B3C87" w:rsidRPr="00577134" w14:paraId="680BB1DF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57A091" w14:textId="23B3A0B0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Coeficiente de dilatación térmica: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2B7963E" w14:textId="3D285043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0,00067 /Kelvin</w:t>
                        </w:r>
                      </w:p>
                    </w:tc>
                  </w:tr>
                </w:tbl>
                <w:p w14:paraId="0E4B4026" w14:textId="77777777" w:rsidR="001B3C87" w:rsidRPr="00577134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3E43AABC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1(Redondeo1)(EnsamblajeBase-1/Patitas-1),</w:t>
                  </w:r>
                </w:p>
                <w:p w14:paraId="3F2C051E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1(Redondeo1)(EnsamblajeBase-1/Patitas-2),</w:t>
                  </w:r>
                </w:p>
                <w:p w14:paraId="57AD2A7F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1(Redondeo1)(EnsamblajeBase-1/Patitas-3),</w:t>
                  </w:r>
                </w:p>
                <w:p w14:paraId="77E8ADF8" w14:textId="29442241" w:rsidR="001B3C87" w:rsidRPr="00577134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1(Redondeo1)(EnsamblajeBase-1/Patitas-4)</w:t>
                  </w:r>
                </w:p>
              </w:tc>
            </w:tr>
            <w:tr w:rsidR="001B3C87" w:rsidRPr="000841BF" w14:paraId="48CD177C" w14:textId="77777777" w:rsidTr="00296BAD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4117CAD5" w14:textId="73D00AD1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rStyle w:val="Fuerte"/>
                      <w:sz w:val="20"/>
                      <w:szCs w:val="20"/>
                    </w:rPr>
                    <w:t>Datos de curva:N/A</w:t>
                  </w:r>
                </w:p>
              </w:tc>
            </w:tr>
            <w:tr w:rsidR="001B3C87" w:rsidRPr="000841BF" w14:paraId="151D7CB4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4DA0DFC" w14:textId="6ABA681B" w:rsidR="001B3C87" w:rsidRPr="00577134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0C38BDB0" wp14:editId="1C3862C4">
                        <wp:extent cx="1904365" cy="1179830"/>
                        <wp:effectExtent l="0" t="0" r="635" b="1270"/>
                        <wp:docPr id="281364869" name="Imagen 3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1364869" name=""/>
                                <pic:cNvPicPr/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Cuadrculamedia1-nfasis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1B3C87" w:rsidRPr="00577134" w14:paraId="489F63CF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575A5C" w14:textId="5055CEB6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Nombre</w:t>
                        </w:r>
                        <w:r w:rsidRPr="00BE6656"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E323EC8" w14:textId="0EF86578" w:rsidR="001B3C87" w:rsidRPr="00BE6656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Bronce comercial, UNS C22000 (90-10 bronce)</w:t>
                        </w:r>
                      </w:p>
                    </w:tc>
                  </w:tr>
                  <w:tr w:rsidR="001B3C87" w:rsidRPr="00577134" w14:paraId="734C53EB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B53E0A" w14:textId="523C541F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modelo: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C19C2A1" w14:textId="6F740126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Isotrópico elástico lineal</w:t>
                        </w:r>
                      </w:p>
                    </w:tc>
                  </w:tr>
                  <w:tr w:rsidR="001B3C87" w:rsidRPr="00577134" w14:paraId="19532083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68B75D7" w14:textId="2512F1C5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Criterio de error predeterminado: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346D54" w14:textId="62D1E489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Desconocido</w:t>
                        </w:r>
                      </w:p>
                    </w:tc>
                  </w:tr>
                  <w:tr w:rsidR="001B3C87" w:rsidRPr="00577134" w14:paraId="680EC01C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4633458" w14:textId="18ECCE30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Límite elástico: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DBD1DD" w14:textId="4FAEBD03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6,9e+07 N/m^2</w:t>
                        </w:r>
                      </w:p>
                    </w:tc>
                  </w:tr>
                  <w:tr w:rsidR="001B3C87" w:rsidRPr="00577134" w14:paraId="41E772C8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D477EC" w14:textId="672B2783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Límite de tracción: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7097C03" w14:textId="7D97CA04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2,55e+08 N/m^2</w:t>
                        </w:r>
                      </w:p>
                    </w:tc>
                  </w:tr>
                  <w:tr w:rsidR="001B3C87" w:rsidRPr="00577134" w14:paraId="66C8459A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6F1BEF" w14:textId="2C2309BA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Módulo elástico: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8F76AB" w14:textId="5738E3CF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1,15e+11 N/m^2</w:t>
                        </w:r>
                      </w:p>
                    </w:tc>
                  </w:tr>
                  <w:tr w:rsidR="001B3C87" w:rsidRPr="00577134" w14:paraId="2683D06D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C403AC" w14:textId="29DFB9BE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Densidad: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CCD996D" w14:textId="06E58731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8.800 kg/m^3</w:t>
                        </w:r>
                      </w:p>
                    </w:tc>
                  </w:tr>
                  <w:tr w:rsidR="001B3C87" w:rsidRPr="00577134" w14:paraId="393EAE72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445B918" w14:textId="34B71B71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Módulo cortante: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DA92CF" w14:textId="6FA4883A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4,4e+10 N/m^2</w:t>
                        </w:r>
                      </w:p>
                    </w:tc>
                  </w:tr>
                  <w:tr w:rsidR="001B3C87" w:rsidRPr="00577134" w14:paraId="210FB3D7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AAFB88C" w14:textId="72731499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Coeficiente de dilatación térmica: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247A19C" w14:textId="43EA1516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1,84e-05 /Kelvin</w:t>
                        </w:r>
                      </w:p>
                    </w:tc>
                  </w:tr>
                </w:tbl>
                <w:p w14:paraId="25C4DE48" w14:textId="77777777" w:rsidR="001B3C87" w:rsidRPr="00577134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26243EDE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1(Saliente-Extruir2)(EnsamblajeBrazoAB-1/Buje7mm-1),</w:t>
                  </w:r>
                </w:p>
                <w:p w14:paraId="485B8EEB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1(Saliente-Extruir2)(EnsamblajeBrazoAB-1/Buje7mm-2),</w:t>
                  </w:r>
                </w:p>
                <w:p w14:paraId="7A8F9458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1(Saliente-Extruir2)(EnsamblajeBrazoAB-1/Buje7mm-3),</w:t>
                  </w:r>
                </w:p>
                <w:p w14:paraId="7A96F1AE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1(Saliente-Extruir2)(EnsamblajeBrazoAB-1/Buje7mm-4),</w:t>
                  </w:r>
                </w:p>
                <w:p w14:paraId="441F1401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1(Saliente-Extruir1)(EnsamblajeBrazoAB-1/SeparadorBrazoAB-1),</w:t>
                  </w:r>
                </w:p>
                <w:p w14:paraId="359F6015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1(Saliente-Extruir1)(EnsamblajeBrazoAB-1/SeparadorBrazoAB-2),</w:t>
                  </w:r>
                </w:p>
                <w:p w14:paraId="331E5807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1(Saliente-Extruir2)(EnsamblajeBrazoBC-1/Buje7mm-5),</w:t>
                  </w:r>
                </w:p>
                <w:p w14:paraId="2DD58CC8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1(Saliente-Extruir2)(EnsamblajeBrazoBC-1/Buje7mm-6),</w:t>
                  </w:r>
                </w:p>
                <w:p w14:paraId="652251D8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1(Saliente-Extruir2)(EnsamblajeBrazoBC-1/Buje9mm-1),</w:t>
                  </w:r>
                </w:p>
                <w:p w14:paraId="61F886CE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1(Saliente-Extruir1)(EnsamblajeBrazoBC-1/SeparadorBrazoBC-1),</w:t>
                  </w:r>
                </w:p>
                <w:p w14:paraId="0C904115" w14:textId="1658663A" w:rsidR="001B3C87" w:rsidRPr="00577134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1(Saliente-Extruir1)(EnsamblajeBrazoBC-1/SeparadorBrazoBC-2)</w:t>
                  </w:r>
                </w:p>
              </w:tc>
            </w:tr>
            <w:tr w:rsidR="001B3C87" w:rsidRPr="000841BF" w14:paraId="7C6D5CE8" w14:textId="77777777" w:rsidTr="00296BAD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9E334CC" w14:textId="7EEB83C2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rStyle w:val="Fuerte"/>
                      <w:sz w:val="20"/>
                      <w:szCs w:val="20"/>
                    </w:rPr>
                    <w:t>Datos de curva:N/A</w:t>
                  </w:r>
                </w:p>
              </w:tc>
            </w:tr>
            <w:tr w:rsidR="001B3C87" w:rsidRPr="000841BF" w14:paraId="461120F3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E1C7FF1" w14:textId="7F48FE15" w:rsidR="001B3C87" w:rsidRPr="00577134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E4858F3" wp14:editId="4FA586FC">
                        <wp:extent cx="1904365" cy="1179830"/>
                        <wp:effectExtent l="0" t="0" r="635" b="1270"/>
                        <wp:docPr id="1945507446" name="Imagen 3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5507446" name=""/>
                                <pic:cNvPicPr/>
                              </pic:nvPicPr>
                              <pic:blipFill>
                                <a:blip r:embed="rId4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Cuadrculamedia1-nfasis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1B3C87" w:rsidRPr="00577134" w14:paraId="24B42ABD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6653BBB" w14:textId="6A24BC07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Nombre</w:t>
                        </w:r>
                        <w:r w:rsidRPr="00BE6656"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4B16674" w14:textId="3C3CC541" w:rsidR="001B3C87" w:rsidRPr="00BE6656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AISI 1020</w:t>
                        </w:r>
                      </w:p>
                    </w:tc>
                  </w:tr>
                  <w:tr w:rsidR="001B3C87" w:rsidRPr="00577134" w14:paraId="4C96B986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E683532" w14:textId="4D582145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modelo: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ECD7F3B" w14:textId="49013ADE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Isotrópico elástico lineal</w:t>
                        </w:r>
                      </w:p>
                    </w:tc>
                  </w:tr>
                  <w:tr w:rsidR="001B3C87" w:rsidRPr="00577134" w14:paraId="59F50B99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FDA9436" w14:textId="28CADEA0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Criterio de error predeterminado: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F74ABF1" w14:textId="09CB6523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Desconocido</w:t>
                        </w:r>
                      </w:p>
                    </w:tc>
                  </w:tr>
                  <w:tr w:rsidR="001B3C87" w:rsidRPr="00577134" w14:paraId="5A229AAE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4257D0F" w14:textId="7C94F66D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Límite elástico: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D3B61C5" w14:textId="79BE9F0B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3,51571e+08 N/m^2</w:t>
                        </w:r>
                      </w:p>
                    </w:tc>
                  </w:tr>
                  <w:tr w:rsidR="001B3C87" w:rsidRPr="00577134" w14:paraId="1B308FA6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C52D217" w14:textId="310399AA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Límite de tracción: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529526" w14:textId="722AD7BC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4,20507e+08 N/m^2</w:t>
                        </w:r>
                      </w:p>
                    </w:tc>
                  </w:tr>
                  <w:tr w:rsidR="001B3C87" w:rsidRPr="00577134" w14:paraId="529592CB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2C6B0EA" w14:textId="4F2D5415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Módulo elástico: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7DC258" w14:textId="18FF7768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2e+11 N/m^2</w:t>
                        </w:r>
                      </w:p>
                    </w:tc>
                  </w:tr>
                  <w:tr w:rsidR="001B3C87" w:rsidRPr="00577134" w14:paraId="71B4B729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ACA1C4C" w14:textId="3CE38619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Coeficiente de Poisson: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6AC7943" w14:textId="7F9C3DA0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 xml:space="preserve">0,29  </w:t>
                        </w:r>
                      </w:p>
                    </w:tc>
                  </w:tr>
                  <w:tr w:rsidR="001B3C87" w:rsidRPr="00577134" w14:paraId="5A97257F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35E4CF" w14:textId="738650E0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Densidad: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97AB65" w14:textId="02D9961E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7.900 kg/m^3</w:t>
                        </w:r>
                      </w:p>
                    </w:tc>
                  </w:tr>
                  <w:tr w:rsidR="001B3C87" w:rsidRPr="00577134" w14:paraId="2EF25366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95FF53" w14:textId="21763C69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Módulo cortante: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47105A4" w14:textId="4FF83F24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7,7e+10 N/m^2</w:t>
                        </w:r>
                      </w:p>
                    </w:tc>
                  </w:tr>
                  <w:tr w:rsidR="001B3C87" w:rsidRPr="00577134" w14:paraId="63840005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7AA573E" w14:textId="5A019B4D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Coeficiente de dilatación térmica: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CE18A51" w14:textId="0AAFD0DD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1,5e-05 /Kelvin</w:t>
                        </w:r>
                      </w:p>
                    </w:tc>
                  </w:tr>
                </w:tbl>
                <w:p w14:paraId="2ED849C9" w14:textId="77777777" w:rsidR="001B3C87" w:rsidRPr="00577134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1B47DAF9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1(Congé1)(RING-01-1),</w:t>
                  </w:r>
                </w:p>
                <w:p w14:paraId="0AE40D0E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1(Congé1)(RING-01-2),</w:t>
                  </w:r>
                </w:p>
                <w:p w14:paraId="3A93758B" w14:textId="69D57C7E" w:rsidR="001B3C87" w:rsidRPr="00577134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1(Enroulement2)(RING-02-1)</w:t>
                  </w:r>
                </w:p>
              </w:tc>
            </w:tr>
            <w:tr w:rsidR="001B3C87" w:rsidRPr="000841BF" w14:paraId="4E1C6018" w14:textId="77777777" w:rsidTr="00296BAD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0BF19636" w14:textId="7E4F6EE0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rStyle w:val="Fuerte"/>
                      <w:sz w:val="20"/>
                      <w:szCs w:val="20"/>
                    </w:rPr>
                    <w:t>Datos de curva:N/A</w:t>
                  </w:r>
                </w:p>
              </w:tc>
            </w:tr>
            <w:tr w:rsidR="001B3C87" w:rsidRPr="000841BF" w14:paraId="44A7BF4D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698EC6CB" w14:textId="7539005B" w:rsidR="001B3C87" w:rsidRPr="00577134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6CFAA4E" wp14:editId="2414DE6B">
                        <wp:extent cx="1904365" cy="1179830"/>
                        <wp:effectExtent l="0" t="0" r="635" b="1270"/>
                        <wp:docPr id="1124366613" name="Imagen 4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4366613" name=""/>
                                <pic:cNvPicPr/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Cuadrculamedia1-nfasis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1B3C87" w:rsidRPr="00577134" w14:paraId="79481AB7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56D44AC" w14:textId="5A943B36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Nombre</w:t>
                        </w:r>
                        <w:r w:rsidRPr="00BE6656"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F035AD" w14:textId="24D8077B" w:rsidR="001B3C87" w:rsidRPr="00BE6656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AISI 304</w:t>
                        </w:r>
                      </w:p>
                    </w:tc>
                  </w:tr>
                  <w:tr w:rsidR="001B3C87" w:rsidRPr="00577134" w14:paraId="26FAC039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18BE9DE" w14:textId="7CAD0778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modelo: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F97A0A5" w14:textId="150492B6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Isotrópico elástico lineal</w:t>
                        </w:r>
                      </w:p>
                    </w:tc>
                  </w:tr>
                  <w:tr w:rsidR="001B3C87" w:rsidRPr="00577134" w14:paraId="7184A081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BA9E1C1" w14:textId="080E70F3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Criterio de error predeterminado: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F469310" w14:textId="2D0FC5F6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Desconocido</w:t>
                        </w:r>
                      </w:p>
                    </w:tc>
                  </w:tr>
                  <w:tr w:rsidR="001B3C87" w:rsidRPr="00577134" w14:paraId="20B9FE6A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B4D7348" w14:textId="1A61E008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Límite elástico: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54C71E4" w14:textId="37DC5D3C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2,06807e+08 N/m^2</w:t>
                        </w:r>
                      </w:p>
                    </w:tc>
                  </w:tr>
                  <w:tr w:rsidR="001B3C87" w:rsidRPr="00577134" w14:paraId="526ACC32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D28B95D" w14:textId="66287700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Límite de tracción: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E5BCA3F" w14:textId="396A16DD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5,17017e+08 N/m^2</w:t>
                        </w:r>
                      </w:p>
                    </w:tc>
                  </w:tr>
                  <w:tr w:rsidR="001B3C87" w:rsidRPr="00577134" w14:paraId="4FCA32AC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FC91145" w14:textId="1B06C528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Módulo elástico: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FA88A31" w14:textId="6DC64CBF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1,9e+11 N/m^2</w:t>
                        </w:r>
                      </w:p>
                    </w:tc>
                  </w:tr>
                  <w:tr w:rsidR="001B3C87" w:rsidRPr="00577134" w14:paraId="56B0B974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ECCD512" w14:textId="54C781C3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Coeficiente de Poisson: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170F3E" w14:textId="04CA01E4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 xml:space="preserve">0,29  </w:t>
                        </w:r>
                      </w:p>
                    </w:tc>
                  </w:tr>
                  <w:tr w:rsidR="001B3C87" w:rsidRPr="00577134" w14:paraId="67A8235B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738FB46" w14:textId="386135C6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Densidad: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0C6C6B" w14:textId="0458ACFF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8.000 kg/m^3</w:t>
                        </w:r>
                      </w:p>
                    </w:tc>
                  </w:tr>
                  <w:tr w:rsidR="001B3C87" w:rsidRPr="00577134" w14:paraId="6B00BD91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9063FB2" w14:textId="16754C5A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Módulo cortante: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FC67199" w14:textId="2CFEE918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7,5e+10 N/m^2</w:t>
                        </w:r>
                      </w:p>
                    </w:tc>
                  </w:tr>
                  <w:tr w:rsidR="001B3C87" w:rsidRPr="00577134" w14:paraId="3F482BA0" w14:textId="77777777" w:rsidTr="00296BAD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7FE86BB" w14:textId="4EBE742A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Coeficiente de dilatación térmica: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836F0E" w14:textId="7B7B3D54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1,8e-05 /Kelvin</w:t>
                        </w:r>
                      </w:p>
                    </w:tc>
                  </w:tr>
                </w:tbl>
                <w:p w14:paraId="5E35DBD6" w14:textId="77777777" w:rsidR="001B3C87" w:rsidRPr="00577134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7681E11F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1(Révolution1)(ball-1),</w:t>
                  </w:r>
                </w:p>
                <w:p w14:paraId="5CC0451D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1(Révolution1)(ball-10),</w:t>
                  </w:r>
                </w:p>
                <w:p w14:paraId="422E6333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1(Révolution1)(ball-11),</w:t>
                  </w:r>
                </w:p>
                <w:p w14:paraId="0BBB4BBE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1(Révolution1)(ball-12),</w:t>
                  </w:r>
                </w:p>
                <w:p w14:paraId="06FE5FB1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1(Révolution1)(ball-13),</w:t>
                  </w:r>
                </w:p>
                <w:p w14:paraId="78231449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1(Révolution1)(ball-14),</w:t>
                  </w:r>
                </w:p>
                <w:p w14:paraId="25C96EF5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1(Révolution1)(ball-15),</w:t>
                  </w:r>
                </w:p>
                <w:p w14:paraId="462914FA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1(Révolution1)(ball-16),</w:t>
                  </w:r>
                </w:p>
                <w:p w14:paraId="47A5C7D9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1(Révolution1)(ball-17),</w:t>
                  </w:r>
                </w:p>
                <w:p w14:paraId="521A9AA4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1(Révolution1)(ball-18),</w:t>
                  </w:r>
                </w:p>
                <w:p w14:paraId="093B7DBC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1(Révolution1)(ball-19),</w:t>
                  </w:r>
                </w:p>
                <w:p w14:paraId="7597C291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1(Révolution1)(ball-3),</w:t>
                  </w:r>
                </w:p>
                <w:p w14:paraId="3B142A20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1(Révolution1)(ball-4),</w:t>
                  </w:r>
                </w:p>
                <w:p w14:paraId="27479B29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1(Révolution1)(ball-5),</w:t>
                  </w:r>
                </w:p>
                <w:p w14:paraId="1823C83F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1(Révolution1)(ball-6),</w:t>
                  </w:r>
                </w:p>
                <w:p w14:paraId="51C24E85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1(Révolution1)(ball-7),</w:t>
                  </w:r>
                </w:p>
                <w:p w14:paraId="45660BF2" w14:textId="77777777" w:rsidR="001B3C87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1(Révolution1)(ball-8),</w:t>
                  </w:r>
                </w:p>
                <w:p w14:paraId="533F763C" w14:textId="76E52451" w:rsidR="001B3C87" w:rsidRPr="00577134" w:rsidRDefault="001B3C87" w:rsidP="00296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sz w:val="20"/>
                      <w:szCs w:val="20"/>
                    </w:rPr>
                    <w:t>Sólido 1(Révolution1)(ball-9)</w:t>
                  </w:r>
                </w:p>
              </w:tc>
            </w:tr>
            <w:tr w:rsidR="001B3C87" w:rsidRPr="000841BF" w14:paraId="1950E5DA" w14:textId="77777777" w:rsidTr="00296BAD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432FBC20" w14:textId="334F17B9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rStyle w:val="Fuerte"/>
                      <w:sz w:val="20"/>
                      <w:szCs w:val="20"/>
                    </w:rPr>
                    <w:t>Datos de curva:N/A</w:t>
                  </w:r>
                </w:p>
              </w:tc>
            </w:tr>
          </w:tbl>
          <w:p w14:paraId="036AFB5D" w14:textId="41A54E10" w:rsidR="00E80CD9" w:rsidRDefault="00E80CD9" w:rsidP="000A7C6B"/>
        </w:tc>
      </w:tr>
      <w:bookmarkEnd w:id="8"/>
      <w:bookmarkEnd w:id="9"/>
      <w:bookmarkEnd w:id="10"/>
    </w:tbl>
    <w:p w14:paraId="5707C8BA" w14:textId="77777777" w:rsidR="005273D5" w:rsidRDefault="005273D5" w:rsidP="006518B5"/>
    <w:tbl>
      <w:tblPr>
        <w:tblStyle w:val="Tablaconcuadrcula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3A68A788" w14:textId="77777777" w:rsidTr="00452CBC">
        <w:tc>
          <w:tcPr>
            <w:tcW w:w="11016" w:type="dxa"/>
          </w:tcPr>
          <w:p w14:paraId="60AC6AC6" w14:textId="7A391B89" w:rsidR="005273D5" w:rsidRPr="00AF1A58" w:rsidRDefault="001B3C87" w:rsidP="000A7C6B">
            <w:pPr>
              <w:pStyle w:val="Ttulo1"/>
              <w:rPr>
                <w:b w:val="0"/>
                <w:bCs w:val="0"/>
              </w:rPr>
            </w:pPr>
            <w:bookmarkStart w:id="12" w:name="_Toc231290518"/>
            <w:r>
              <w:rPr>
                <w:rStyle w:val="Fuerte"/>
              </w:rPr>
              <w:t>Cargas y sujeciones</w:t>
            </w:r>
            <w:bookmarkEnd w:id="12"/>
          </w:p>
          <w:tbl>
            <w:tblPr>
              <w:tblStyle w:val="Listaclara-nfasis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1B3C87" w14:paraId="2CC7EA85" w14:textId="77777777" w:rsidTr="00707F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1891AA6" w14:textId="4E63B3C3" w:rsidR="001B3C87" w:rsidRPr="004E282D" w:rsidRDefault="001B3C87" w:rsidP="005A5DC6">
                  <w:pPr>
                    <w:jc w:val="center"/>
                    <w:rPr>
                      <w:rStyle w:val="Fuerte"/>
                      <w:b/>
                      <w:color w:val="auto"/>
                    </w:rPr>
                  </w:pPr>
                  <w:r>
                    <w:rPr>
                      <w:rStyle w:val="Fuerte"/>
                      <w:b/>
                      <w:color w:val="auto"/>
                    </w:rPr>
                    <w:t>Nombre de sujeción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13D041A7" w14:textId="6C227E89" w:rsidR="001B3C87" w:rsidRPr="004E282D" w:rsidRDefault="001B3C8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color w:val="auto"/>
                    </w:rPr>
                  </w:pPr>
                  <w:r>
                    <w:rPr>
                      <w:rStyle w:val="Fuerte"/>
                      <w:b/>
                      <w:color w:val="auto"/>
                    </w:rPr>
                    <w:t>Imagen de sujeción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E6A3D8B" w14:textId="4FB064C6" w:rsidR="001B3C87" w:rsidRPr="004E282D" w:rsidRDefault="001B3C8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color w:val="auto"/>
                    </w:rPr>
                  </w:pPr>
                  <w:r>
                    <w:rPr>
                      <w:rStyle w:val="Fuerte"/>
                      <w:b/>
                      <w:color w:val="auto"/>
                    </w:rPr>
                    <w:t>Detalles de sujeción</w:t>
                  </w:r>
                </w:p>
              </w:tc>
            </w:tr>
            <w:tr w:rsidR="001B3C87" w14:paraId="5BCD3246" w14:textId="77777777" w:rsidTr="000F002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0C7CAECF" w14:textId="315C9B5B" w:rsidR="001B3C87" w:rsidRPr="00AD5FBA" w:rsidRDefault="001B3C87" w:rsidP="005A5DC6">
                  <w:pPr>
                    <w:jc w:val="center"/>
                    <w:rPr>
                      <w:rStyle w:val="Fuerte"/>
                    </w:rPr>
                  </w:pPr>
                  <w:r>
                    <w:rPr>
                      <w:rStyle w:val="Fuerte"/>
                    </w:rPr>
                    <w:t>Fijo-1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264B0169" w14:textId="4D91DB4A" w:rsidR="001B3C87" w:rsidRPr="006208CB" w:rsidRDefault="001B3C8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F9673F5" wp14:editId="62CB15EC">
                        <wp:extent cx="1772285" cy="1097915"/>
                        <wp:effectExtent l="0" t="0" r="0" b="6985"/>
                        <wp:docPr id="560489715" name="Imagen 4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0489715" name=""/>
                                <pic:cNvPicPr/>
                              </pic:nvPicPr>
                              <pic:blipFill>
                                <a:blip r:embed="rId4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097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Cuadrculamedia1-nfasis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1B3C87" w14:paraId="31D76741" w14:textId="77777777" w:rsidTr="001B3C8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924C4D4" w14:textId="2E9C20A3" w:rsidR="001B3C87" w:rsidRPr="00BE6656" w:rsidRDefault="001B3C87" w:rsidP="003F2268">
                        <w:pPr>
                          <w:jc w:val="right"/>
                          <w:rPr>
                            <w:rStyle w:val="Fuerte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29FA706" w14:textId="369CCBEE" w:rsidR="001B3C87" w:rsidRPr="00154A1A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1 cara(s)</w:t>
                        </w:r>
                      </w:p>
                    </w:tc>
                  </w:tr>
                  <w:tr w:rsidR="001B3C87" w14:paraId="5F3588D5" w14:textId="77777777" w:rsidTr="001B3C8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A614578" w14:textId="23CF40B4" w:rsidR="001B3C87" w:rsidRDefault="001B3C8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0B3078D" w14:textId="60F1ED64" w:rsidR="001B3C87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Geometría fija</w:t>
                        </w:r>
                      </w:p>
                    </w:tc>
                  </w:tr>
                </w:tbl>
                <w:p w14:paraId="2B404614" w14:textId="77777777" w:rsidR="001B3C87" w:rsidRPr="004C6DEB" w:rsidRDefault="001B3C87" w:rsidP="00840CC7">
                  <w:pPr>
                    <w:pStyle w:val="TD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5F2F09B9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6A0E8C6E" w14:textId="2336526A" w:rsidR="003F154A" w:rsidRPr="003F154A" w:rsidRDefault="001B3C87" w:rsidP="003F154A">
                  <w:pPr>
                    <w:rPr>
                      <w:rStyle w:val="Fuerte"/>
                      <w:bCs/>
                    </w:rPr>
                  </w:pPr>
                  <w:r>
                    <w:rPr>
                      <w:rStyle w:val="Fuerte"/>
                      <w:b/>
                    </w:rPr>
                    <w:t>Fuerzas resultantes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18328F00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B2E5278" w14:textId="2549E586" w:rsidR="003F154A" w:rsidRDefault="001B3C87" w:rsidP="000A7C6B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B1E9EC2" w14:textId="08D48AC0" w:rsidR="003F154A" w:rsidRDefault="001B3C87" w:rsidP="000A7C6B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0BD5828" w14:textId="725CF507" w:rsidR="003F154A" w:rsidRDefault="001B3C87" w:rsidP="000A7C6B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AEBF503" w14:textId="3CB820D3" w:rsidR="003F154A" w:rsidRDefault="001B3C87" w:rsidP="000A7C6B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39233EF2" w14:textId="0D0C90B2" w:rsidR="003F154A" w:rsidRDefault="001B3C87" w:rsidP="000A7C6B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3F154A" w14:paraId="5FA2EB4F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6A4B89B" w14:textId="4565AB68" w:rsidR="003F154A" w:rsidRDefault="001B3C87" w:rsidP="000A7C6B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de reacción(N)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84B08B2" w14:textId="596B4ECE" w:rsidR="003F154A" w:rsidRPr="00EF37BF" w:rsidRDefault="001B3C87" w:rsidP="000A7C6B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0,00314714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996E34" w14:textId="61086B20" w:rsidR="003F154A" w:rsidRPr="00EF37BF" w:rsidRDefault="001B3C87" w:rsidP="000A7C6B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1,65559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6259D0E" w14:textId="56B43161" w:rsidR="003F154A" w:rsidRDefault="001B3C87" w:rsidP="000A7C6B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0,466267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06E598" w14:textId="0C7E4BDB" w:rsidR="003F154A" w:rsidRPr="00EF37BF" w:rsidRDefault="001B3C87" w:rsidP="000A7C6B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1,72</w:t>
                        </w:r>
                      </w:p>
                    </w:tc>
                  </w:tr>
                  <w:tr w:rsidR="00935682" w14:paraId="6981AFC3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82A0F8B" w14:textId="686D8913" w:rsidR="00935682" w:rsidRDefault="001B3C87" w:rsidP="000A7C6B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de reacción(N.m)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0A2F2CE" w14:textId="04BB0DB4" w:rsidR="00935682" w:rsidRDefault="001B3C87" w:rsidP="000A7C6B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649A23A" w14:textId="1B029A58" w:rsidR="00935682" w:rsidRDefault="001B3C87" w:rsidP="000A7C6B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1E1594C" w14:textId="59D74522" w:rsidR="00935682" w:rsidRDefault="001B3C87" w:rsidP="000A7C6B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D2B845C" w14:textId="6430D4F7" w:rsidR="00935682" w:rsidRDefault="001B3C87" w:rsidP="000A7C6B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1e-33</w:t>
                        </w:r>
                      </w:p>
                    </w:tc>
                  </w:tr>
                </w:tbl>
                <w:p w14:paraId="2F40ACB9" w14:textId="77777777" w:rsidR="003F154A" w:rsidRDefault="003F154A" w:rsidP="003F154A">
                  <w:pPr>
                    <w:jc w:val="center"/>
                    <w:rPr>
                      <w:rStyle w:val="Fuerte"/>
                      <w:b/>
                      <w:sz w:val="18"/>
                      <w:szCs w:val="18"/>
                    </w:rPr>
                  </w:pPr>
                  <w:r>
                    <w:rPr>
                      <w:rStyle w:val="Fuerte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2A94FA37" w14:textId="77777777" w:rsidR="005273D5" w:rsidRDefault="005273D5" w:rsidP="00840CC7">
            <w:pPr>
              <w:pStyle w:val="TDC3"/>
            </w:pPr>
          </w:p>
          <w:tbl>
            <w:tblPr>
              <w:tblStyle w:val="Listaclara-nfasis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1B3C87" w14:paraId="72200C74" w14:textId="77777777" w:rsidTr="00646CA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04FDB0F" w14:textId="2164A336" w:rsidR="001B3C87" w:rsidRPr="004E282D" w:rsidRDefault="001B3C87" w:rsidP="005A5DC6">
                  <w:pPr>
                    <w:jc w:val="center"/>
                    <w:rPr>
                      <w:rStyle w:val="Fuerte"/>
                      <w:b/>
                      <w:color w:val="auto"/>
                    </w:rPr>
                  </w:pPr>
                  <w:r>
                    <w:rPr>
                      <w:rStyle w:val="Fuerte"/>
                      <w:b/>
                      <w:color w:val="auto"/>
                    </w:rPr>
                    <w:t>Nombre de carga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293A871" w14:textId="2DA19046" w:rsidR="001B3C87" w:rsidRPr="004E282D" w:rsidRDefault="001B3C8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color w:val="auto"/>
                    </w:rPr>
                  </w:pPr>
                  <w:r>
                    <w:rPr>
                      <w:rStyle w:val="Fuerte"/>
                      <w:b/>
                      <w:color w:val="auto"/>
                    </w:rPr>
                    <w:t>Cargar imagen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CC524C2" w14:textId="72E847C8" w:rsidR="001B3C87" w:rsidRPr="004E282D" w:rsidRDefault="001B3C8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color w:val="auto"/>
                    </w:rPr>
                  </w:pPr>
                  <w:r>
                    <w:rPr>
                      <w:rStyle w:val="Fuerte"/>
                      <w:b/>
                      <w:color w:val="auto"/>
                    </w:rPr>
                    <w:t>Detalles de carga</w:t>
                  </w:r>
                </w:p>
              </w:tc>
            </w:tr>
            <w:tr w:rsidR="001B3C87" w14:paraId="46279B5C" w14:textId="77777777" w:rsidTr="00F761C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528AA025" w14:textId="0650D8AC" w:rsidR="001B3C87" w:rsidRPr="00F42DD1" w:rsidRDefault="001B3C87" w:rsidP="005A5DC6">
                  <w:pPr>
                    <w:jc w:val="center"/>
                    <w:rPr>
                      <w:rStyle w:val="Fuerte"/>
                    </w:rPr>
                  </w:pPr>
                  <w:r>
                    <w:rPr>
                      <w:rStyle w:val="Fuerte"/>
                    </w:rPr>
                    <w:t>Fuerza-1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2B2E9BC3" w14:textId="3594B673" w:rsidR="001B3C87" w:rsidRPr="006208CB" w:rsidRDefault="001B3C8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25282CBA" wp14:editId="30059FAA">
                        <wp:extent cx="1907540" cy="1181735"/>
                        <wp:effectExtent l="0" t="0" r="0" b="0"/>
                        <wp:docPr id="832123579" name="Imagen 4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2123579" name=""/>
                                <pic:cNvPicPr/>
                              </pic:nvPicPr>
                              <pic:blipFill>
                                <a:blip r:embed="rId4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81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Cuadrculamedia1-nfasis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1B3C87" w14:paraId="0C5141E6" w14:textId="77777777" w:rsidTr="001B3C8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58D1E21" w14:textId="781FBAE2" w:rsidR="001B3C87" w:rsidRPr="00BE6656" w:rsidRDefault="001B3C87" w:rsidP="003F2268">
                        <w:pPr>
                          <w:jc w:val="right"/>
                          <w:rPr>
                            <w:rStyle w:val="Fuerte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1C98DC9" w14:textId="74516476" w:rsidR="001B3C87" w:rsidRPr="00B77EA3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1 cara(s)</w:t>
                        </w:r>
                      </w:p>
                    </w:tc>
                  </w:tr>
                  <w:tr w:rsidR="001B3C87" w14:paraId="47547B76" w14:textId="77777777" w:rsidTr="001B3C8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8FB26EC" w14:textId="0F1131F1" w:rsidR="001B3C87" w:rsidRDefault="001B3C8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Referencia: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6110E0B" w14:textId="21B59663" w:rsidR="001B3C87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Arista&lt; 1 &gt;</w:t>
                        </w:r>
                      </w:p>
                    </w:tc>
                  </w:tr>
                  <w:tr w:rsidR="001B3C87" w14:paraId="49957CC5" w14:textId="77777777" w:rsidTr="001B3C8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58BD50E" w14:textId="06E06AF6" w:rsidR="001B3C87" w:rsidRDefault="001B3C8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07953EE" w14:textId="6A7412B1" w:rsidR="001B3C87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Aplicar fuerza</w:t>
                        </w:r>
                      </w:p>
                    </w:tc>
                  </w:tr>
                  <w:tr w:rsidR="001B3C87" w14:paraId="421D9D72" w14:textId="77777777" w:rsidTr="001B3C8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A99B96B" w14:textId="052DFA48" w:rsidR="001B3C87" w:rsidRDefault="001B3C8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Valores: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66B014C" w14:textId="4FE743CB" w:rsidR="001B3C87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---; ---; 1,72 N</w:t>
                        </w:r>
                      </w:p>
                    </w:tc>
                  </w:tr>
                  <w:tr w:rsidR="001B3C87" w14:paraId="3640C4A8" w14:textId="77777777" w:rsidTr="001B3C8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D54D9CD" w14:textId="6DC526DD" w:rsidR="001B3C87" w:rsidRDefault="001B3C8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Momentos: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B347386" w14:textId="3F70D137" w:rsidR="001B3C87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---; ---; --- N.m</w:t>
                        </w:r>
                      </w:p>
                    </w:tc>
                  </w:tr>
                </w:tbl>
                <w:p w14:paraId="20A3C775" w14:textId="77777777" w:rsidR="001B3C87" w:rsidRDefault="001B3C8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</w:rPr>
                  </w:pPr>
                </w:p>
              </w:tc>
            </w:tr>
          </w:tbl>
          <w:p w14:paraId="477DA67B" w14:textId="50EEE220" w:rsidR="005273D5" w:rsidRDefault="005273D5" w:rsidP="000A7C6B">
            <w:pPr>
              <w:rPr>
                <w:rStyle w:val="Fuerte"/>
              </w:rPr>
            </w:pPr>
          </w:p>
        </w:tc>
      </w:tr>
    </w:tbl>
    <w:p w14:paraId="5BEFE6FE" w14:textId="77777777" w:rsidR="00132707" w:rsidRDefault="00132707" w:rsidP="00132707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5A6D9639" w14:textId="77777777" w:rsidTr="005B3D16">
        <w:tc>
          <w:tcPr>
            <w:tcW w:w="11016" w:type="dxa"/>
          </w:tcPr>
          <w:p w14:paraId="1D7D8F45" w14:textId="3778E6E6" w:rsidR="00132707" w:rsidRDefault="00132707" w:rsidP="000A7C6B">
            <w:pPr>
              <w:pStyle w:val="Ttulo1"/>
            </w:pPr>
            <w:r>
              <w:br w:type="page"/>
            </w:r>
            <w:bookmarkStart w:id="13" w:name="_Toc231290519"/>
            <w:r w:rsidR="001B3C87">
              <w:t>Definiciones de conector</w:t>
            </w:r>
            <w:bookmarkEnd w:id="13"/>
          </w:p>
          <w:p w14:paraId="122D56AE" w14:textId="77777777" w:rsidR="00132707" w:rsidRDefault="00132707" w:rsidP="000A7C6B"/>
          <w:p w14:paraId="7063000A" w14:textId="7765C1A2" w:rsidR="00EF37BF" w:rsidRPr="009C0A33" w:rsidRDefault="00EF37BF" w:rsidP="000A7C6B"/>
          <w:p w14:paraId="161D24C0" w14:textId="77777777" w:rsidR="000F2729" w:rsidRDefault="000F2729" w:rsidP="000A7C6B"/>
          <w:p w14:paraId="77179E3B" w14:textId="75A7A8AA" w:rsidR="00E12C21" w:rsidRDefault="001B3C87" w:rsidP="000A7C6B">
            <w:r>
              <w:rPr>
                <w:rStyle w:val="Fuerte"/>
              </w:rPr>
              <w:t>Conector de pasador/perno/rodamiento</w:t>
            </w:r>
          </w:p>
          <w:tbl>
            <w:tblPr>
              <w:tblStyle w:val="LightList-Accent11"/>
              <w:tblW w:w="10862" w:type="dxa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050"/>
              <w:gridCol w:w="3583"/>
            </w:tblGrid>
            <w:tr w:rsidR="00E12C21" w:rsidRPr="000841BF" w14:paraId="578653B4" w14:textId="77777777" w:rsidTr="001B3C8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601E3E62" w14:textId="2ACD0E92" w:rsidR="00E12C21" w:rsidRPr="003E6C57" w:rsidRDefault="001B3C87" w:rsidP="000A7C6B">
                  <w:pPr>
                    <w:jc w:val="center"/>
                    <w:rPr>
                      <w:rStyle w:val="Fuerte"/>
                      <w:b/>
                      <w:color w:val="auto"/>
                    </w:rPr>
                  </w:pPr>
                  <w:r>
                    <w:rPr>
                      <w:rStyle w:val="Fuerte"/>
                      <w:b/>
                      <w:color w:val="auto"/>
                    </w:rPr>
                    <w:t>Referencia de modelo</w:t>
                  </w:r>
                </w:p>
              </w:tc>
              <w:tc>
                <w:tcPr>
                  <w:tcW w:w="4050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034C26AC" w14:textId="0CD84F45" w:rsidR="00E12C21" w:rsidRPr="003E6C57" w:rsidRDefault="001B3C8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color w:val="auto"/>
                    </w:rPr>
                  </w:pPr>
                  <w:r>
                    <w:rPr>
                      <w:rStyle w:val="Fuerte"/>
                      <w:b/>
                      <w:color w:val="auto"/>
                    </w:rPr>
                    <w:t>Detalles del conector</w:t>
                  </w:r>
                </w:p>
              </w:tc>
              <w:tc>
                <w:tcPr>
                  <w:tcW w:w="3583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1B744BA2" w14:textId="17F725BB" w:rsidR="00E12C21" w:rsidRPr="003E6C57" w:rsidRDefault="001B3C8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/>
                      <w:color w:val="auto"/>
                    </w:rPr>
                  </w:pPr>
                  <w:r>
                    <w:rPr>
                      <w:rStyle w:val="Fuerte"/>
                      <w:b/>
                      <w:color w:val="auto"/>
                    </w:rPr>
                    <w:t>Detalles de resistencia</w:t>
                  </w:r>
                </w:p>
              </w:tc>
            </w:tr>
            <w:tr w:rsidR="00E12C21" w:rsidRPr="000841BF" w14:paraId="5CCCE5B7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14:paraId="574606AB" w14:textId="1D2BAFFD" w:rsidR="00E12C21" w:rsidRDefault="001B3C87" w:rsidP="000A7C6B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300B3E66" wp14:editId="58B19749">
                        <wp:extent cx="1904365" cy="1179830"/>
                        <wp:effectExtent l="0" t="0" r="635" b="1270"/>
                        <wp:docPr id="890674241" name="Imagen 4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90674241" name=""/>
                                <pic:cNvPicPr/>
                              </pic:nvPicPr>
                              <pic:blipFill>
                                <a:blip r:embed="rId4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47AA5A3" w14:textId="6792661D" w:rsidR="00E12C21" w:rsidRPr="000F2729" w:rsidRDefault="001B3C87" w:rsidP="000A7C6B">
                  <w:pPr>
                    <w:jc w:val="center"/>
                    <w:rPr>
                      <w:rStyle w:val="Fuerte"/>
                      <w:b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sz w:val="20"/>
                      <w:szCs w:val="20"/>
                    </w:rPr>
                    <w:t>Conector tipo Pasador-9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2E61D4" w14:paraId="414EFD1F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0313E0C" w14:textId="63D84E89" w:rsidR="002E61D4" w:rsidRPr="00BE6656" w:rsidRDefault="001B3C87" w:rsidP="003F2268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Entidades: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C263869" w14:textId="7C49D713" w:rsidR="002E61D4" w:rsidRPr="002E61D4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2 cara(s)</w:t>
                        </w:r>
                      </w:p>
                    </w:tc>
                  </w:tr>
                  <w:tr w:rsidR="001B3C87" w14:paraId="46D7E589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9DD068C" w14:textId="638DA617" w:rsidR="001B3C87" w:rsidRDefault="001B3C87" w:rsidP="003F2268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F5123D1" w14:textId="4C299AB8" w:rsidR="001B3C87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Pasador</w:t>
                        </w:r>
                      </w:p>
                    </w:tc>
                  </w:tr>
                  <w:tr w:rsidR="001B3C87" w14:paraId="67E441A3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9C07FFF" w14:textId="3AB6F836" w:rsidR="001B3C87" w:rsidRDefault="001B3C87" w:rsidP="003F2268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anillo de retención (sin traslación):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8FB331A" w14:textId="185CFBF9" w:rsidR="001B3C87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1B3C87" w14:paraId="790E973C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5286E62" w14:textId="3FCCC8BD" w:rsidR="001B3C87" w:rsidRDefault="001B3C87" w:rsidP="003F2268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clave (sin rotación):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B1FABCD" w14:textId="2E3DE2E3" w:rsidR="001B3C87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1B3C87" w14:paraId="5059DD8A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A228908" w14:textId="2294E667" w:rsidR="001B3C87" w:rsidRDefault="001B3C87" w:rsidP="003F2268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conexión: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9EFD20C" w14:textId="4557CD24" w:rsidR="001B3C87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Distribuida</w:t>
                        </w:r>
                      </w:p>
                    </w:tc>
                  </w:tr>
                  <w:tr w:rsidR="001B3C87" w14:paraId="74B16CBC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737B485" w14:textId="55A558D7" w:rsidR="001B3C87" w:rsidRDefault="001B3C87" w:rsidP="003F2268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Unidades: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F1506C4" w14:textId="434E035A" w:rsidR="001B3C87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1B3C87" w14:paraId="4D3DE247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6B2EB7D" w14:textId="5A1E9349" w:rsidR="001B3C87" w:rsidRDefault="001B3C87" w:rsidP="003F2268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Valor de rigidez axial: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900C2CD" w14:textId="62053B06" w:rsidR="001B3C87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  <w:tr w:rsidR="001B3C87" w14:paraId="2D06C20A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71F7CB3" w14:textId="774ECE4C" w:rsidR="001B3C87" w:rsidRDefault="001B3C87" w:rsidP="003F2268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Valor de rigidez rotacional: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DFFE527" w14:textId="254D438E" w:rsidR="001B3C87" w:rsidRDefault="001B3C8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0E515419" w14:textId="77777777" w:rsidR="00E12C21" w:rsidRPr="00577134" w:rsidRDefault="00E12C2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14:paraId="04B9D6DD" w14:textId="77777777" w:rsidR="003319D9" w:rsidRDefault="003319D9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</w:p>
                <w:p w14:paraId="68749D8C" w14:textId="551A26D8" w:rsidR="00E12C21" w:rsidRPr="00577134" w:rsidRDefault="001B3C87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  <w:t>No hay datos</w:t>
                  </w:r>
                </w:p>
              </w:tc>
            </w:tr>
            <w:tr w:rsidR="001B3C87" w:rsidRPr="000841BF" w14:paraId="0B49BF1E" w14:textId="77777777" w:rsidTr="001B3C87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3DD75FA4" w14:textId="299CDFAF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1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4E7574DD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A7CE615" w14:textId="2156848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4935C63" w14:textId="7FF015E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44C3AF9" w14:textId="45106CDB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B7F49C9" w14:textId="3123154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D3E6A01" w14:textId="39C33A5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4FAD63D4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B112D96" w14:textId="12EC478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D0E8B2A" w14:textId="48CE6C02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4,0262e-10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1FDA287" w14:textId="055C51DD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A50C779" w14:textId="11858E6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-2,3704e-12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80129CD" w14:textId="5CC46E91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-4,0263e-10</w:t>
                        </w:r>
                      </w:p>
                    </w:tc>
                  </w:tr>
                  <w:tr w:rsidR="001B3C87" w14:paraId="598EC49C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C619045" w14:textId="55198D6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5E8A8C4" w14:textId="5051B3F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-0,0073204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9F513B" w14:textId="697273A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-13,349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FFBF8BC" w14:textId="66CCCFB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-1,2434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08215E5" w14:textId="5A48D8A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13,406</w:t>
                        </w:r>
                      </w:p>
                    </w:tc>
                  </w:tr>
                  <w:tr w:rsidR="001B3C87" w14:paraId="2FE849FB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1633619" w14:textId="7D6AEC22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61F3400" w14:textId="09F1DF4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7,8214e-11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61AB273" w14:textId="1F0F2AE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3CC670" w14:textId="23EE2C7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-4,6049e-13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B95764C" w14:textId="032CF32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-7,8216e-11</w:t>
                        </w:r>
                      </w:p>
                    </w:tc>
                  </w:tr>
                  <w:tr w:rsidR="001B3C87" w14:paraId="4CC4BA4D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7069FD6" w14:textId="322BF3D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42EDA30" w14:textId="5B37419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-3,1969e-05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475509C" w14:textId="71DC5C0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0,056663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3A23D19" w14:textId="2DC3636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-0,00543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20ECC69" w14:textId="3BC8CE1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0,056922</w:t>
                        </w:r>
                      </w:p>
                    </w:tc>
                  </w:tr>
                </w:tbl>
                <w:p w14:paraId="49DBAB5C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63EE9085" w14:textId="77777777" w:rsidTr="00296B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31C3645B" w14:textId="1B585953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2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637C47F0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FEDCDC0" w14:textId="4C3A343B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0FB1EA8" w14:textId="4972034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CD4000D" w14:textId="21C0B9E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C12D793" w14:textId="64FBBEBF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9E50EF8" w14:textId="0D62E830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2159E255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1E0A82B" w14:textId="045D284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2A03544" w14:textId="524DBD2A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-4,0262e-10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283BA9" w14:textId="51880A8F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D858096" w14:textId="79A2164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2,3704e-12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5A2CB31" w14:textId="1893D792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4,0263e-10</w:t>
                        </w:r>
                      </w:p>
                    </w:tc>
                  </w:tr>
                  <w:tr w:rsidR="001B3C87" w14:paraId="581DA832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B6F7B3A" w14:textId="04CA77F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ED71293" w14:textId="6669AEA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0,0073204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BF05537" w14:textId="7F5E07A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13,349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E01E138" w14:textId="5559248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1,2434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929EAB2" w14:textId="57DA4C9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13,406</w:t>
                        </w:r>
                      </w:p>
                    </w:tc>
                  </w:tr>
                  <w:tr w:rsidR="001B3C87" w14:paraId="5492670B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7D9306B" w14:textId="0F87F09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2233364" w14:textId="6D263B7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5,2944e-11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B7757D9" w14:textId="6EC3C67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C71F57A" w14:textId="67A2218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-3,1171e-13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AE31466" w14:textId="51EDA8A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-5,2945e-11</w:t>
                        </w:r>
                      </w:p>
                    </w:tc>
                  </w:tr>
                  <w:tr w:rsidR="001B3C87" w14:paraId="767A295B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4019E16" w14:textId="479181AB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D1A743A" w14:textId="34284F7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-0,0012258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AE9C4CB" w14:textId="097D79F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-0,036762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52F4C8E" w14:textId="2DBD14F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-0,20821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298AEE4" w14:textId="49D9CA2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0,21143</w:t>
                        </w:r>
                      </w:p>
                    </w:tc>
                  </w:tr>
                </w:tbl>
                <w:p w14:paraId="104C8DF4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7911DAEC" w14:textId="77777777" w:rsidTr="001B3C87">
              <w:trPr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7D338402" w14:textId="4605415A" w:rsidR="001B3C87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2A8FB40" wp14:editId="35CEC6E9">
                        <wp:extent cx="1904365" cy="1179830"/>
                        <wp:effectExtent l="0" t="0" r="635" b="1270"/>
                        <wp:docPr id="628971137" name="Imagen 4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8971137" name=""/>
                                <pic:cNvPicPr/>
                              </pic:nvPicPr>
                              <pic:blipFill>
                                <a:blip r:embed="rId5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5C28CD" w14:textId="0FD2FC1B" w:rsidR="001B3C87" w:rsidRPr="000F2729" w:rsidRDefault="001B3C87" w:rsidP="00296BAD">
                  <w:pPr>
                    <w:jc w:val="center"/>
                    <w:rPr>
                      <w:rStyle w:val="Fuerte"/>
                      <w:b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sz w:val="20"/>
                      <w:szCs w:val="20"/>
                    </w:rPr>
                    <w:t>Conector tipo Pasador-16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1B3C87" w14:paraId="0B27F8DA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69625DA" w14:textId="3BBE3047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Entidades: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936ECD2" w14:textId="0A4ED582" w:rsidR="001B3C87" w:rsidRPr="002E61D4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3 cara(s)</w:t>
                        </w:r>
                      </w:p>
                    </w:tc>
                  </w:tr>
                  <w:tr w:rsidR="001B3C87" w14:paraId="747283D9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1E78E7A" w14:textId="6839161D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B51994A" w14:textId="71124128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Pasador</w:t>
                        </w:r>
                      </w:p>
                    </w:tc>
                  </w:tr>
                  <w:tr w:rsidR="001B3C87" w14:paraId="080C76FD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33F1AA4" w14:textId="613D735E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anillo de retención (sin traslación):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6EDB383" w14:textId="0D7FC47A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Sí</w:t>
                        </w:r>
                      </w:p>
                    </w:tc>
                  </w:tr>
                  <w:tr w:rsidR="001B3C87" w14:paraId="1A1D9E48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0D0DB1D" w14:textId="7D4DE2F4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clave (sin rotación):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772CC8A" w14:textId="3008B0B0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1B3C87" w14:paraId="3F71F932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B602B86" w14:textId="1271C60A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conexión: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372A006" w14:textId="31C71D10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Distribuida</w:t>
                        </w:r>
                      </w:p>
                    </w:tc>
                  </w:tr>
                  <w:tr w:rsidR="001B3C87" w14:paraId="0681CEB9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8E9D633" w14:textId="3CE44F6C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Unidades: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DCB2CC8" w14:textId="1DC7AF43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1B3C87" w14:paraId="68FE5597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9B22D4D" w14:textId="00267BB1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Valor de rigidez rotacional: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380A31D" w14:textId="5F63F61D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17827E64" w14:textId="77777777" w:rsidR="001B3C87" w:rsidRPr="00577134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186090D5" w14:textId="77777777" w:rsidR="001B3C87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</w:p>
                <w:p w14:paraId="4BA0F633" w14:textId="3A8FEB0B" w:rsidR="001B3C87" w:rsidRPr="00577134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  <w:t>No hay datos</w:t>
                  </w:r>
                </w:p>
              </w:tc>
            </w:tr>
            <w:tr w:rsidR="001B3C87" w:rsidRPr="000841BF" w14:paraId="4962AB46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561E92CB" w14:textId="289294DA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1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30D56B0C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DF2562D" w14:textId="3A289605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4E0F3CA" w14:textId="7E9EF73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4F52E2D" w14:textId="511AE5B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CF94B1E" w14:textId="736832C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2C37E69" w14:textId="0AB8CBBB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089CA2E8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6786A3A" w14:textId="5190AE9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48FF5C1" w14:textId="06A90F9C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-0,01169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1D3E047" w14:textId="0C0164FC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84FE49A" w14:textId="08210C1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6,881e-05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C01B580" w14:textId="6C938176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0,01169</w:t>
                        </w:r>
                      </w:p>
                    </w:tc>
                  </w:tr>
                  <w:tr w:rsidR="001B3C87" w14:paraId="19AF21CA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3CC4736" w14:textId="6EB00A16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ED4CFDC" w14:textId="727FE7A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0,0028697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53724AF" w14:textId="2FE7B11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-0,25632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F87076B" w14:textId="66817FB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0,48752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A347668" w14:textId="110D90C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0,5508</w:t>
                        </w:r>
                      </w:p>
                    </w:tc>
                  </w:tr>
                  <w:tr w:rsidR="001B3C87" w14:paraId="31C92867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B0682A7" w14:textId="0D1FD48F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3CF199C" w14:textId="192A1CF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3,246e-11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B164074" w14:textId="7FA5C6E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FB36042" w14:textId="15CBAAD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-1,9107e-13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F808DB4" w14:textId="4164B7D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-3,2461e-11</w:t>
                        </w:r>
                      </w:p>
                    </w:tc>
                  </w:tr>
                  <w:tr w:rsidR="001B3C87" w14:paraId="6DC64E0E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C551154" w14:textId="6BAD6DF0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6869198" w14:textId="775F7DF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-5,6678e-07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38C3208" w14:textId="256FFDE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0,00052139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468577D" w14:textId="546BDE3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-9,6288e-05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1F1368C" w14:textId="4939656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0,00053021</w:t>
                        </w:r>
                      </w:p>
                    </w:tc>
                  </w:tr>
                </w:tbl>
                <w:p w14:paraId="7C22429E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2B918D9C" w14:textId="77777777" w:rsidTr="001B3C87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54E14052" w14:textId="0E7EEE2C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2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334A3DDB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06D7635" w14:textId="7AC0B995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25CC916" w14:textId="67054B59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C9B382C" w14:textId="18EFC92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9C6A809" w14:textId="2619161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5290FA7" w14:textId="21A8A79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1A0BE34E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233B946" w14:textId="64CEDF6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5578D8B" w14:textId="6B6858F2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-0,01169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ADDE28B" w14:textId="4EEBFF90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D48A831" w14:textId="0776AB5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6,881e-05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7693464" w14:textId="49D8EB68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0,01169</w:t>
                        </w:r>
                      </w:p>
                    </w:tc>
                  </w:tr>
                  <w:tr w:rsidR="001B3C87" w14:paraId="7ACD06B6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0EB35EF" w14:textId="26877E36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A810A8A" w14:textId="3701AE7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0,0028697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7DF53A" w14:textId="568EE4B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-0,25632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35622C" w14:textId="42E855D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0,48752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504235A" w14:textId="6632A08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0,5508</w:t>
                        </w:r>
                      </w:p>
                    </w:tc>
                  </w:tr>
                  <w:tr w:rsidR="001B3C87" w14:paraId="1495E0A7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A14000D" w14:textId="54D82ED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C52DC85" w14:textId="04892B6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7,5593e-11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E2D414" w14:textId="1D538EC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5EEBD2F" w14:textId="29981E4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-4,4496e-13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2DC9D92" w14:textId="4BCEBBB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-7,5594e-11</w:t>
                        </w:r>
                      </w:p>
                    </w:tc>
                  </w:tr>
                  <w:tr w:rsidR="001B3C87" w14:paraId="0F6CAFF0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66DF8A8" w14:textId="57A63A3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3E8FF07" w14:textId="1F143A6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-9,9904e-06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C8C79A5" w14:textId="6610726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-0,0039327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423A16F" w14:textId="2000D69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-0,0016972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5F4E7C8" w14:textId="5B35598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0,0042833</w:t>
                        </w:r>
                      </w:p>
                    </w:tc>
                  </w:tr>
                </w:tbl>
                <w:p w14:paraId="551BEE4B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47D839E6" w14:textId="77777777" w:rsidTr="00296B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7E3C3A24" w14:textId="30C0A6BE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3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23F87745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78F7315" w14:textId="7707B1A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53EDE26" w14:textId="3410F54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7DD1266" w14:textId="252FA7B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717AE8B" w14:textId="471F1AB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28FDC05" w14:textId="4790F950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1C687800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E046889" w14:textId="21FAF61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2B1AC5" w14:textId="5C33035A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-0,015301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AEF0F3" w14:textId="267BB54A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C5E7E02" w14:textId="138282D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9,0069e-05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014E37F" w14:textId="300FF8A3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0,015302</w:t>
                        </w:r>
                      </w:p>
                    </w:tc>
                  </w:tr>
                  <w:tr w:rsidR="001B3C87" w14:paraId="6463DB30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60E2004" w14:textId="65DCBE6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6EF2846" w14:textId="6080E92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0,0019553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FE8D1C7" w14:textId="4C7C78E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-0,095247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C4C304" w14:textId="5E37B8B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0,33217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47A56E2" w14:textId="1AB6538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0,34556</w:t>
                        </w:r>
                      </w:p>
                    </w:tc>
                  </w:tr>
                  <w:tr w:rsidR="001B3C87" w14:paraId="4DAD3276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4658BEB" w14:textId="0875C4D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6B58F89" w14:textId="290D3C2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-3,1773e-10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E505A73" w14:textId="7BC8978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BAAEC42" w14:textId="5969F23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1,8703e-12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7366AD5" w14:textId="507D9EE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3,1774e-10</w:t>
                        </w:r>
                      </w:p>
                    </w:tc>
                  </w:tr>
                  <w:tr w:rsidR="001B3C87" w14:paraId="4DA227B5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4035A13" w14:textId="60DA18A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FA35681" w14:textId="29F1A17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-8,3385e-07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83A7745" w14:textId="35CBBB9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0,00050664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5FE54D5" w14:textId="63E8E25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-0,00014166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9091CC9" w14:textId="783F931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0,00052607</w:t>
                        </w:r>
                      </w:p>
                    </w:tc>
                  </w:tr>
                </w:tbl>
                <w:p w14:paraId="6ED04AF3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7D28E2F3" w14:textId="77777777" w:rsidTr="001B3C87">
              <w:trPr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7517BC14" w14:textId="18ACC383" w:rsidR="001B3C87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36D52493" wp14:editId="54755F1D">
                        <wp:extent cx="1904365" cy="1179830"/>
                        <wp:effectExtent l="0" t="0" r="635" b="1270"/>
                        <wp:docPr id="170745895" name="Imagen 4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0745895" name=""/>
                                <pic:cNvPicPr/>
                              </pic:nvPicPr>
                              <pic:blipFill>
                                <a:blip r:embed="rId5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A972FE5" w14:textId="0FF0C29C" w:rsidR="001B3C87" w:rsidRPr="000F2729" w:rsidRDefault="001B3C87" w:rsidP="00296BAD">
                  <w:pPr>
                    <w:jc w:val="center"/>
                    <w:rPr>
                      <w:rStyle w:val="Fuerte"/>
                      <w:b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sz w:val="20"/>
                      <w:szCs w:val="20"/>
                    </w:rPr>
                    <w:t>Conector tipo Pasador-17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1B3C87" w14:paraId="62929437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5153BF0" w14:textId="172C1676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Entidades: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AA90E34" w14:textId="11667D7E" w:rsidR="001B3C87" w:rsidRPr="002E61D4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4 cara(s)</w:t>
                        </w:r>
                      </w:p>
                    </w:tc>
                  </w:tr>
                  <w:tr w:rsidR="001B3C87" w14:paraId="7F177113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3EFBC32" w14:textId="4159ECEC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F13A116" w14:textId="31E2FFDD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Pasador</w:t>
                        </w:r>
                      </w:p>
                    </w:tc>
                  </w:tr>
                  <w:tr w:rsidR="001B3C87" w14:paraId="680AAEA4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0F336CC" w14:textId="7CDAAB35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anillo de retención (sin traslación):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D8A2718" w14:textId="6BE70417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Sí</w:t>
                        </w:r>
                      </w:p>
                    </w:tc>
                  </w:tr>
                  <w:tr w:rsidR="001B3C87" w14:paraId="3D86FCB3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F5AF815" w14:textId="7E99375D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clave (sin rotación):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FEC0BA2" w14:textId="56EDF0E8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1B3C87" w14:paraId="6BAFDDAF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4090E57" w14:textId="54D86B66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conexión: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A78144E" w14:textId="0D9D0665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Distribuida</w:t>
                        </w:r>
                      </w:p>
                    </w:tc>
                  </w:tr>
                  <w:tr w:rsidR="001B3C87" w14:paraId="2BB89066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55AF93D" w14:textId="628850E0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Unidades: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E1877CC" w14:textId="22938794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1B3C87" w14:paraId="0EAF6A6F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DD64D21" w14:textId="7A92E3DC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Valor de rigidez rotacional: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159D790" w14:textId="703C7052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2C4CEC15" w14:textId="77777777" w:rsidR="001B3C87" w:rsidRPr="00577134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58694CA8" w14:textId="77777777" w:rsidR="001B3C87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</w:p>
                <w:p w14:paraId="5AAEC0D7" w14:textId="009BEB33" w:rsidR="001B3C87" w:rsidRPr="00577134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  <w:t>No hay datos</w:t>
                  </w:r>
                </w:p>
              </w:tc>
            </w:tr>
            <w:tr w:rsidR="001B3C87" w:rsidRPr="000841BF" w14:paraId="11C39D11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38193378" w14:textId="620117D2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1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4BF53E0D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9D844FB" w14:textId="79B48B12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8DB287A" w14:textId="4F1700E5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AAC9B40" w14:textId="11876DB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ACCB24D" w14:textId="0F77450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9E11BD2" w14:textId="27D1D69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218312FF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A5A4ED1" w14:textId="21E934F0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58E7674" w14:textId="51E06421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-0,015119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5630168" w14:textId="242F5509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239AE47" w14:textId="4BA8C20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8,8995e-05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9DF95CF" w14:textId="4F2884E7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-0,01512</w:t>
                        </w:r>
                      </w:p>
                    </w:tc>
                  </w:tr>
                  <w:tr w:rsidR="001B3C87" w14:paraId="78C66444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A5B1827" w14:textId="6E01849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3BA7D7E" w14:textId="4B490A8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0,0035054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46CFEC6" w14:textId="4C26676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0,71174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476CE05" w14:textId="785A1D1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0,59554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CCA525B" w14:textId="341A84B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0,92804</w:t>
                        </w:r>
                      </w:p>
                    </w:tc>
                  </w:tr>
                  <w:tr w:rsidR="001B3C87" w14:paraId="546B58EA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445E0EA" w14:textId="353EE94B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7D21B59" w14:textId="4988A56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7,759e-11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26FCA80" w14:textId="1A3D70D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5B84793" w14:textId="421F234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-4,5671e-13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99E9948" w14:textId="3F992A9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7,7592e-11</w:t>
                        </w:r>
                      </w:p>
                    </w:tc>
                  </w:tr>
                  <w:tr w:rsidR="001B3C87" w14:paraId="1D442A0D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3268792" w14:textId="5B0DF935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82BD05E" w14:textId="421E40D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-8,3496e-07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3E5884E" w14:textId="1DAA691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0,00089953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7AAF03A" w14:textId="2D8EBAA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-0,00014185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3CEBD62" w14:textId="579A5E1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0,00091064</w:t>
                        </w:r>
                      </w:p>
                    </w:tc>
                  </w:tr>
                </w:tbl>
                <w:p w14:paraId="3C7C9096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0260F60B" w14:textId="77777777" w:rsidTr="001B3C87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13743F94" w14:textId="46BD884A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2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347FFDCE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DB7BC12" w14:textId="6ECF989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CB6FE4B" w14:textId="7E959CF6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346518C" w14:textId="1ED1167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BB33A94" w14:textId="55534176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35DB2DFC" w14:textId="757C17E0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313E4119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D3898D6" w14:textId="66F752C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F4C0AC7" w14:textId="00FB7FE3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0,015119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346679B" w14:textId="1E81763C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F019420" w14:textId="3CE837C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-8,8995e-05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A9C8245" w14:textId="7ACEC82F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0,01512</w:t>
                        </w:r>
                      </w:p>
                    </w:tc>
                  </w:tr>
                  <w:tr w:rsidR="001B3C87" w14:paraId="7B7E7957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2E59742" w14:textId="3E01ED9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CE893F2" w14:textId="6B03FAB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-0,0035054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1808401" w14:textId="12B52D6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-0,71174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A54F315" w14:textId="4B9C48E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-0,59554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7FE2281" w14:textId="45A5700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0,92804</w:t>
                        </w:r>
                      </w:p>
                    </w:tc>
                  </w:tr>
                  <w:tr w:rsidR="001B3C87" w14:paraId="4EDB994A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FF51FCD" w14:textId="59948CD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9D1DE4D" w14:textId="32EBEF9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3,1815e-11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34A2037" w14:textId="20536BB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DC2BB91" w14:textId="3B59237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-1,8727e-13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2A27E7F" w14:textId="65B2D5C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3,1816e-11</w:t>
                        </w:r>
                      </w:p>
                    </w:tc>
                  </w:tr>
                  <w:tr w:rsidR="001B3C87" w14:paraId="4C7205DF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662C64D" w14:textId="4D580BA9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5E3F3A" w14:textId="45C42F7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-2,288e-05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8AC8A4E" w14:textId="125D65E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0,0024717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E42C44E" w14:textId="241B5D4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-0,003887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271A274" w14:textId="48D6717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0,0046064</w:t>
                        </w:r>
                      </w:p>
                    </w:tc>
                  </w:tr>
                </w:tbl>
                <w:p w14:paraId="3C54201E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62757766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2E156D99" w14:textId="7A6A3586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3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08A4C082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71A599B" w14:textId="72505E05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8EC4CAD" w14:textId="2EAAE69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C46599F" w14:textId="00D6287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1E8FB41" w14:textId="03C17769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1FBEC4B" w14:textId="3B6E519F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65C15F16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379E4BD" w14:textId="74F257A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648F243" w14:textId="698DF6AB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-0,022844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782D8BF" w14:textId="69FBCA18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C1DA27" w14:textId="3479057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0,00013446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4DAB793" w14:textId="6C29F982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-0,022844</w:t>
                        </w:r>
                      </w:p>
                    </w:tc>
                  </w:tr>
                  <w:tr w:rsidR="001B3C87" w14:paraId="749F71B6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551A590" w14:textId="23DA5006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84961A0" w14:textId="093CC83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0,00047469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2330892" w14:textId="7BDA2EE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0,040349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ADCB3E4" w14:textId="7C478D2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0,080645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FEDE60D" w14:textId="5FFF9EA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0,090177</w:t>
                        </w:r>
                      </w:p>
                    </w:tc>
                  </w:tr>
                  <w:tr w:rsidR="001B3C87" w14:paraId="104BE0C5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F7F907B" w14:textId="49FA8C8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BD6741C" w14:textId="2BEE024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-5,453e-09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D311D34" w14:textId="64D9C1C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03A3539" w14:textId="10EB7EF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3,2097e-11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418A3AD" w14:textId="35722F0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-5,4531e-09</w:t>
                        </w:r>
                      </w:p>
                    </w:tc>
                  </w:tr>
                  <w:tr w:rsidR="001B3C87" w14:paraId="5E70B56F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1997B9F" w14:textId="24ED4A9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82845E5" w14:textId="3E52CEC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-2,2361e-05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C0E58CD" w14:textId="09D39F4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0,0040001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D719EEA" w14:textId="169251B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-0,0037989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AEA6D53" w14:textId="0655BB0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0,0055166</w:t>
                        </w:r>
                      </w:p>
                    </w:tc>
                  </w:tr>
                </w:tbl>
                <w:p w14:paraId="4669C348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4EE22D8D" w14:textId="77777777" w:rsidTr="00296BAD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08213670" w14:textId="57047CFE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4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731F8A97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D322733" w14:textId="356859A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816C3EF" w14:textId="72D77B29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C674F02" w14:textId="4C20303F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24EFFDA" w14:textId="199FE6FF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3BBA3F6A" w14:textId="513E1B5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29CBD486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C14AED4" w14:textId="26DAD6E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083CB1D" w14:textId="52CB4DE5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-0,011871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B13F80B" w14:textId="06BAC7B7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81F960A" w14:textId="1163880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6,9877e-05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ECBC185" w14:textId="21BE9C5C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-0,011872</w:t>
                        </w:r>
                      </w:p>
                    </w:tc>
                  </w:tr>
                  <w:tr w:rsidR="001B3C87" w14:paraId="3CBFE528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348829A" w14:textId="28C6FF2F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FC71533" w14:textId="753864C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0,0040639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3853BC3" w14:textId="0F7ECA5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0,59228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95299CE" w14:textId="0E2506F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0,69042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0E35850" w14:textId="3D88A3F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0,90967</w:t>
                        </w:r>
                      </w:p>
                    </w:tc>
                  </w:tr>
                  <w:tr w:rsidR="001B3C87" w14:paraId="094077E0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55BB3E3" w14:textId="0943911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10FDBB" w14:textId="0021C22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-2,5407e-10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8E2C8EC" w14:textId="2A2103E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F42E559" w14:textId="4F9F197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1,4955e-12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465321E" w14:textId="25A1F2E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-2,5408e-10</w:t>
                        </w:r>
                      </w:p>
                    </w:tc>
                  </w:tr>
                  <w:tr w:rsidR="001B3C87" w14:paraId="5350C8C9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2D0BE53" w14:textId="5D339B3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221C12" w14:textId="1FD7534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-3,123e-06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09B8E92" w14:textId="22A33FD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0,0011917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B95214" w14:textId="6BD3C0B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-0,00053056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28E9758" w14:textId="35940DA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0,0013045</w:t>
                        </w:r>
                      </w:p>
                    </w:tc>
                  </w:tr>
                </w:tbl>
                <w:p w14:paraId="0BA4DDEB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11046CC6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14:paraId="40C77DE1" w14:textId="60E59871" w:rsidR="001B3C87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316059C" wp14:editId="7AA2D940">
                        <wp:extent cx="1904365" cy="1179830"/>
                        <wp:effectExtent l="0" t="0" r="635" b="1270"/>
                        <wp:docPr id="1059695175" name="Imagen 4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9695175" name=""/>
                                <pic:cNvPicPr/>
                              </pic:nvPicPr>
                              <pic:blipFill>
                                <a:blip r:embed="rId5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34E91F" w14:textId="0BC83226" w:rsidR="001B3C87" w:rsidRPr="000F2729" w:rsidRDefault="001B3C87" w:rsidP="00296BAD">
                  <w:pPr>
                    <w:jc w:val="center"/>
                    <w:rPr>
                      <w:rStyle w:val="Fuerte"/>
                      <w:b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sz w:val="20"/>
                      <w:szCs w:val="20"/>
                    </w:rPr>
                    <w:t>Conector tipo Pasador-18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1B3C87" w14:paraId="7280C13E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8E00F92" w14:textId="2A41A852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Entidades: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6C22E8D" w14:textId="33E30A23" w:rsidR="001B3C87" w:rsidRPr="002E61D4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5 cara(s)</w:t>
                        </w:r>
                      </w:p>
                    </w:tc>
                  </w:tr>
                  <w:tr w:rsidR="001B3C87" w14:paraId="5897A1BF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325D31C" w14:textId="4C24FFD1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D20A646" w14:textId="4276D030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Pasador</w:t>
                        </w:r>
                      </w:p>
                    </w:tc>
                  </w:tr>
                  <w:tr w:rsidR="001B3C87" w14:paraId="52005EAF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E3E5948" w14:textId="733D349D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anillo de retención (sin traslación):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8F3F4BA" w14:textId="0E187176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Sí</w:t>
                        </w:r>
                      </w:p>
                    </w:tc>
                  </w:tr>
                  <w:tr w:rsidR="001B3C87" w14:paraId="3F976873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E00D067" w14:textId="2E8EE3D6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clave (sin rotación):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047DA87" w14:textId="3AC75D56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1B3C87" w14:paraId="3EAD193D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707A252" w14:textId="11AE01C5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conexión: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AEAD9AA" w14:textId="5B86966A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Distribuida</w:t>
                        </w:r>
                      </w:p>
                    </w:tc>
                  </w:tr>
                  <w:tr w:rsidR="001B3C87" w14:paraId="1F9E3FB9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49552D5" w14:textId="14FF602C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Unidades: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F976F85" w14:textId="241921CC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1B3C87" w14:paraId="49430230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56CDABF" w14:textId="2AB7BCBC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Valor de rigidez rotacional: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C10BD83" w14:textId="65D05535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5082688D" w14:textId="77777777" w:rsidR="001B3C87" w:rsidRPr="00577134" w:rsidRDefault="001B3C87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14:paraId="009F5B63" w14:textId="77777777" w:rsidR="001B3C87" w:rsidRDefault="001B3C87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</w:p>
                <w:p w14:paraId="7C818CD3" w14:textId="336CD6DF" w:rsidR="001B3C87" w:rsidRPr="00577134" w:rsidRDefault="001B3C87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  <w:t>No hay datos</w:t>
                  </w:r>
                </w:p>
              </w:tc>
            </w:tr>
            <w:tr w:rsidR="001B3C87" w:rsidRPr="000841BF" w14:paraId="5EA628B1" w14:textId="77777777" w:rsidTr="001B3C87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1EE4D114" w14:textId="3E15F067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1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1F7B7C27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B35B791" w14:textId="26694400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6D02491" w14:textId="6D67C225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A17C848" w14:textId="6E0D758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D6B6ACA" w14:textId="756F82E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CECB227" w14:textId="3877D806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2070A6B5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F56B2EB" w14:textId="70202060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C1AB78B" w14:textId="2590C7CF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0,1901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7FFFEA0" w14:textId="57003B31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D823A1" w14:textId="739AC16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-0,0011195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8DBB9B7" w14:textId="4F06471E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0,1901</w:t>
                        </w:r>
                      </w:p>
                    </w:tc>
                  </w:tr>
                  <w:tr w:rsidR="001B3C87" w14:paraId="1D83189C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796E4C0" w14:textId="4953CE7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D282B9" w14:textId="2F24BB7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0,026597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0EDDF7B" w14:textId="2F38B75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0,06399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0A3374C" w14:textId="2DDD9EA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4,5164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08D0845" w14:textId="2A1B582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4,517</w:t>
                        </w:r>
                      </w:p>
                    </w:tc>
                  </w:tr>
                  <w:tr w:rsidR="001B3C87" w14:paraId="530D0AF5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A979F5B" w14:textId="366A284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5C9339C" w14:textId="21980C6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7,776e-11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2CDC16F" w14:textId="611F9DE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A82B064" w14:textId="14F8CD3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-4,5792e-13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2B5C9D7" w14:textId="27E61A0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7,7761e-11</w:t>
                        </w:r>
                      </w:p>
                    </w:tc>
                  </w:tr>
                  <w:tr w:rsidR="001B3C87" w14:paraId="0A65E3D4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D6D2790" w14:textId="01E1E76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F93AAD5" w14:textId="5277146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1,2068e-06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F0DA065" w14:textId="3D56F09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-0,00042212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8CF1591" w14:textId="4B599A2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0,00020493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B7B0B1C" w14:textId="477C230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0,00046924</w:t>
                        </w:r>
                      </w:p>
                    </w:tc>
                  </w:tr>
                </w:tbl>
                <w:p w14:paraId="1CB81FBC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3F7C9B2C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4A266D87" w14:textId="49B2E91E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2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05275554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F44BA9F" w14:textId="4F740B2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AB832CA" w14:textId="0C6B1CFF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7813EBC" w14:textId="4630444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450737C" w14:textId="478E6A89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D6B36F0" w14:textId="546461D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10B81AF4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1013D93" w14:textId="6CDEB96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7A403E0" w14:textId="1F2D6514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-0,13601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356931" w14:textId="1EA094A3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E1134D8" w14:textId="008842C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0,00080094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5253D93" w14:textId="24233975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-0,13601</w:t>
                        </w:r>
                      </w:p>
                    </w:tc>
                  </w:tr>
                  <w:tr w:rsidR="001B3C87" w14:paraId="61EE5E2E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6D0D6CF" w14:textId="10A001D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CDABF2" w14:textId="6573B45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0,030392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4A6092" w14:textId="22D9D3D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-0,00014949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D678C0A" w14:textId="19A059A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5,1608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8745504" w14:textId="379B921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5,1609</w:t>
                        </w:r>
                      </w:p>
                    </w:tc>
                  </w:tr>
                  <w:tr w:rsidR="001B3C87" w14:paraId="326EEC20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24ED112" w14:textId="64654E0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4B775C8" w14:textId="1D70656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-1,0225e-09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D2E561D" w14:textId="7BEECC9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5AA9C47" w14:textId="132CF66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6,0215e-12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D3A58D7" w14:textId="3EF5DD5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-1,0225e-09</w:t>
                        </w:r>
                      </w:p>
                    </w:tc>
                  </w:tr>
                  <w:tr w:rsidR="001B3C87" w14:paraId="131962A1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AD23D6A" w14:textId="4FE977DB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8ACDAB" w14:textId="4AA7DD5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3,7053e-06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E0101DE" w14:textId="24E2D86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-0,020133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7B19F4E" w14:textId="2D93B43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0,00062919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4393E57" w14:textId="1674830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0,020142</w:t>
                        </w:r>
                      </w:p>
                    </w:tc>
                  </w:tr>
                </w:tbl>
                <w:p w14:paraId="01EEC15C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343E3E3B" w14:textId="77777777" w:rsidTr="001B3C87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3366AAC9" w14:textId="0EFD89C2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3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6B2113E1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4B2C1E8" w14:textId="5866D21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8C58F70" w14:textId="48E4BEF5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E1C9155" w14:textId="33A7829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90034F6" w14:textId="5B6D6DC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37FC74FE" w14:textId="3B06EFC2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7DC0EC8A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F04963F" w14:textId="77327B45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E04E44D" w14:textId="0B1E091C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-0,13601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CB729BA" w14:textId="0F41E256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9C8908C" w14:textId="7BCAFA5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0,00080094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E5E2BBD" w14:textId="57653604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-0,13601</w:t>
                        </w:r>
                      </w:p>
                    </w:tc>
                  </w:tr>
                  <w:tr w:rsidR="001B3C87" w14:paraId="64220428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B0F5A35" w14:textId="0806624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7045BC0" w14:textId="77F4046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0,030392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D40B872" w14:textId="675A6E8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-0,00014949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6F0A78F" w14:textId="134F6CB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5,1608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958F0FD" w14:textId="690B68D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5,1609</w:t>
                        </w:r>
                      </w:p>
                    </w:tc>
                  </w:tr>
                  <w:tr w:rsidR="001B3C87" w14:paraId="3F963365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B5E5DBD" w14:textId="003E874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E3F02EA" w14:textId="79D8839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1,1265e-09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5F8A2B" w14:textId="023DE93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44988B" w14:textId="1C27C5D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-6,6341e-12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09CEF54" w14:textId="3CDE403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1,1265e-09</w:t>
                        </w:r>
                      </w:p>
                    </w:tc>
                  </w:tr>
                  <w:tr w:rsidR="001B3C87" w14:paraId="0BF2702A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F5C525D" w14:textId="6EC5A3CB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3D07E46" w14:textId="2F2986D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-3,6946e-06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088F7A7" w14:textId="6727267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0,08277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91B2A9" w14:textId="63FAC7A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-0,00062738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D7FD3EF" w14:textId="26CAC65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0,082772</w:t>
                        </w:r>
                      </w:p>
                    </w:tc>
                  </w:tr>
                </w:tbl>
                <w:p w14:paraId="6D3F6623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7E5B4084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5EDEB278" w14:textId="00F0420F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4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43E3D212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0719756" w14:textId="022D3A2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0C78DBE" w14:textId="3AA4E33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2958126" w14:textId="2182EAF5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C886172" w14:textId="6168592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70F6008" w14:textId="49D1A92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07D01FEA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5FEDB1A" w14:textId="1177CD6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D2830C3" w14:textId="68C6C394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0,19829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9E38B25" w14:textId="2B5A960C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95DF044" w14:textId="6FAC586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-0,0011677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3D75B23" w14:textId="5BDB525E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0,1983</w:t>
                        </w:r>
                      </w:p>
                    </w:tc>
                  </w:tr>
                  <w:tr w:rsidR="001B3C87" w14:paraId="75C47282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3912D97" w14:textId="0C69E3D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8EBAD2" w14:textId="5557217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-0,01614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5A1D045" w14:textId="0AACF64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0,13139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BBFD9EF" w14:textId="2870E64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-2,7407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A186AC2" w14:textId="0E3ED52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2,7439</w:t>
                        </w:r>
                      </w:p>
                    </w:tc>
                  </w:tr>
                  <w:tr w:rsidR="001B3C87" w14:paraId="3526BA1D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4AB1AC6" w14:textId="29BEAA7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2F0C9A" w14:textId="129DD54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1,7491e-08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F032E4A" w14:textId="4C0C7E1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8138528" w14:textId="164DAB5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-1,0301e-10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FE812D0" w14:textId="3CB22B6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1,7492e-08</w:t>
                        </w:r>
                      </w:p>
                    </w:tc>
                  </w:tr>
                  <w:tr w:rsidR="001B3C87" w14:paraId="7E6A907B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A6F7DDF" w14:textId="5935A9A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23C8DEF" w14:textId="7ABB60B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-5,03e-05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81DCCF6" w14:textId="017AF50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0,02731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A4CC99D" w14:textId="6517A4C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-0,0085415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EDF7A7B" w14:textId="571A255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0,028615</w:t>
                        </w:r>
                      </w:p>
                    </w:tc>
                  </w:tr>
                </w:tbl>
                <w:p w14:paraId="56651173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380C24E7" w14:textId="77777777" w:rsidTr="00296BAD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24CB9CC1" w14:textId="157A1D53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5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0153AFD5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2496BA9" w14:textId="5688C53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5B3FA2D" w14:textId="192200B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4916AA3" w14:textId="67470A99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9B4C455" w14:textId="48FCA14F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6DCD7E8" w14:textId="0B125419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37B1F2A6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28D3BF9" w14:textId="4472D48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427EC5" w14:textId="78DB5080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0,28936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5064390" w14:textId="3A3EF91A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C5ABD82" w14:textId="6C40CC8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-0,001704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0250808" w14:textId="6A19EF17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0,28936</w:t>
                        </w:r>
                      </w:p>
                    </w:tc>
                  </w:tr>
                  <w:tr w:rsidR="001B3C87" w14:paraId="15842663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F2B613A" w14:textId="09C16DB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E3DD5FE" w14:textId="5C9A155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0,026939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5476F14" w14:textId="1E307B2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1,0547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07D2B35" w14:textId="44F0450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4,5745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CEF5B08" w14:textId="5095058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4,6945</w:t>
                        </w:r>
                      </w:p>
                    </w:tc>
                  </w:tr>
                  <w:tr w:rsidR="001B3C87" w14:paraId="3FF4FA41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07D33C8" w14:textId="34315C6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E38566D" w14:textId="64B32F5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3,4918e-09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58541C" w14:textId="492B03F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19F9F12" w14:textId="1244679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-2,0563e-11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3A65AC5" w14:textId="6546B03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3,4918e-09</w:t>
                        </w:r>
                      </w:p>
                    </w:tc>
                  </w:tr>
                  <w:tr w:rsidR="001B3C87" w14:paraId="2D5CE923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C86FC20" w14:textId="6068AE9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834852" w14:textId="2AFDDC2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-1,2654e-05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7A2C74" w14:textId="67F27D3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0,0036896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E0866F7" w14:textId="5CBB36D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-0,0021488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362B8EA" w14:textId="1532EFD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0,0042698</w:t>
                        </w:r>
                      </w:p>
                    </w:tc>
                  </w:tr>
                </w:tbl>
                <w:p w14:paraId="40B698AE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5BC6D1F2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14:paraId="2E93C162" w14:textId="5BB17401" w:rsidR="001B3C87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41BC2ACC" wp14:editId="57E80208">
                        <wp:extent cx="1904365" cy="1179830"/>
                        <wp:effectExtent l="0" t="0" r="635" b="1270"/>
                        <wp:docPr id="482380459" name="Imagen 4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2380459" name=""/>
                                <pic:cNvPicPr/>
                              </pic:nvPicPr>
                              <pic:blipFill>
                                <a:blip r:embed="rId5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56EA131" w14:textId="2AA0CC39" w:rsidR="001B3C87" w:rsidRPr="000F2729" w:rsidRDefault="001B3C87" w:rsidP="00296BAD">
                  <w:pPr>
                    <w:jc w:val="center"/>
                    <w:rPr>
                      <w:rStyle w:val="Fuerte"/>
                      <w:b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sz w:val="20"/>
                      <w:szCs w:val="20"/>
                    </w:rPr>
                    <w:t>Conector tipo Pasador-19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1B3C87" w14:paraId="27A3D59E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02AD7C7" w14:textId="02C2DEEC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Entidades: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6A4B43F" w14:textId="08EEA2E9" w:rsidR="001B3C87" w:rsidRPr="002E61D4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2 cara(s)</w:t>
                        </w:r>
                      </w:p>
                    </w:tc>
                  </w:tr>
                  <w:tr w:rsidR="001B3C87" w14:paraId="041AA2DF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12434FE" w14:textId="0CE6EFF3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511BA08" w14:textId="128FF3D4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Pasador</w:t>
                        </w:r>
                      </w:p>
                    </w:tc>
                  </w:tr>
                  <w:tr w:rsidR="001B3C87" w14:paraId="7DFA4AD7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95F8FAF" w14:textId="0616216E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anillo de retención (sin traslación):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2180164" w14:textId="1A0D2E3D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Sí</w:t>
                        </w:r>
                      </w:p>
                    </w:tc>
                  </w:tr>
                  <w:tr w:rsidR="001B3C87" w14:paraId="15E69E73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29E1EA7" w14:textId="4B5962E4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clave (sin rotación):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70AD6FE" w14:textId="3F3398C0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1B3C87" w14:paraId="3456C7B5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C892CEC" w14:textId="00382ABF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conexión: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58D2F28" w14:textId="05CC9983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Distribuida</w:t>
                        </w:r>
                      </w:p>
                    </w:tc>
                  </w:tr>
                  <w:tr w:rsidR="001B3C87" w14:paraId="06C7B715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44295AE" w14:textId="36C744DC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Unidades: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974F42A" w14:textId="15A96BCD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1B3C87" w14:paraId="5BF8DB22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70ED719" w14:textId="74FB9438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Valor de rigidez rotacional: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F5E9EA5" w14:textId="7272259F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5346C445" w14:textId="77777777" w:rsidR="001B3C87" w:rsidRPr="00577134" w:rsidRDefault="001B3C87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14:paraId="1A81D2D1" w14:textId="77777777" w:rsidR="001B3C87" w:rsidRDefault="001B3C87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</w:p>
                <w:p w14:paraId="01816330" w14:textId="291F9D23" w:rsidR="001B3C87" w:rsidRPr="00577134" w:rsidRDefault="001B3C87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  <w:t>No hay datos</w:t>
                  </w:r>
                </w:p>
              </w:tc>
            </w:tr>
            <w:tr w:rsidR="001B3C87" w:rsidRPr="000841BF" w14:paraId="7B18A9C8" w14:textId="77777777" w:rsidTr="001B3C87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3816E9E0" w14:textId="611D577E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1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2108AD9D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2170BB7" w14:textId="011E4F4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929676A" w14:textId="0BA6228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471119E" w14:textId="72564BF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0BDB881" w14:textId="5D152CB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395C3276" w14:textId="066C770F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59658191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4F92438" w14:textId="0D164B3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4EF5D6C" w14:textId="4D715C9F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-0,026991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DDFD359" w14:textId="0B150600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EBBD25F" w14:textId="06C779C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0,00015887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6828CF0" w14:textId="1A24C0D0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0,026991</w:t>
                        </w:r>
                      </w:p>
                    </w:tc>
                  </w:tr>
                  <w:tr w:rsidR="001B3C87" w14:paraId="0E38B975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1FC60B1" w14:textId="312F6B49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A162743" w14:textId="0333A8B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0,0048246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EED21AF" w14:textId="6FDB214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-0,35157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A322971" w14:textId="4497B91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0,81969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16C9910" w14:textId="0BA4AFA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0,89192</w:t>
                        </w:r>
                      </w:p>
                    </w:tc>
                  </w:tr>
                  <w:tr w:rsidR="001B3C87" w14:paraId="336B7053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517A5E5" w14:textId="3BC0F95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74400D4" w14:textId="7529781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7,543e-11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6E0BF87" w14:textId="52F1A24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72050EB" w14:textId="1AEBBBB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-4,4398e-13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DCD2E06" w14:textId="608E06B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-7,5432e-11</w:t>
                        </w:r>
                      </w:p>
                    </w:tc>
                  </w:tr>
                  <w:tr w:rsidR="001B3C87" w14:paraId="41990FF8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C17CCF6" w14:textId="2806691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81ED335" w14:textId="18F9B86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-9,1468e-06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19969ED" w14:textId="3F24DBC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-0,0040262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581827D" w14:textId="040F50C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-0,001554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477C3A3" w14:textId="5A99ED8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0,0043157</w:t>
                        </w:r>
                      </w:p>
                    </w:tc>
                  </w:tr>
                </w:tbl>
                <w:p w14:paraId="2628823A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1B56060A" w14:textId="77777777" w:rsidTr="00296B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5C42794A" w14:textId="2142F903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2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47157D13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D33E412" w14:textId="3D6A282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AC17EB9" w14:textId="0CFB9DBB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C276688" w14:textId="1D72F532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E955BC2" w14:textId="3CE12CD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2EDC7C5" w14:textId="173EAEB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3F630F08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E6C17B3" w14:textId="6F85CBF2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3D5E0AE" w14:textId="13379E7C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0,026991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F1944F6" w14:textId="20E12EFA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7774B5C" w14:textId="52F1370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-0,00015887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692F8E4" w14:textId="30F14C88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-0,026991</w:t>
                        </w:r>
                      </w:p>
                    </w:tc>
                  </w:tr>
                  <w:tr w:rsidR="001B3C87" w14:paraId="6F527F27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6ECE109" w14:textId="4AE4F33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881C972" w14:textId="4C52EB6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-0,0048246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619F694" w14:textId="241EB72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0,35157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154F47" w14:textId="49640A2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-0,81969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58F2385" w14:textId="1DE5AD7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0,89192</w:t>
                        </w:r>
                      </w:p>
                    </w:tc>
                  </w:tr>
                  <w:tr w:rsidR="001B3C87" w14:paraId="0B7D141D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DB2AEFA" w14:textId="5879651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AEF67B6" w14:textId="4427106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2,9679e-11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D6AA879" w14:textId="29ADD18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CE37CB" w14:textId="0C4B2CA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-1,7469e-13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53F611B" w14:textId="3AFC3CD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-2,9679e-11</w:t>
                        </w:r>
                      </w:p>
                    </w:tc>
                  </w:tr>
                  <w:tr w:rsidR="001B3C87" w14:paraId="7B1083CE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05E91F5" w14:textId="439D6B2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71257C4" w14:textId="0925623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-3,7983e-06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5BDEC79" w14:textId="7A35625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-0,0011017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2259195" w14:textId="6D09C02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-0,00064533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64EE0BC" w14:textId="2A1E56D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0,0012768</w:t>
                        </w:r>
                      </w:p>
                    </w:tc>
                  </w:tr>
                </w:tbl>
                <w:p w14:paraId="56447554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75ADB7BF" w14:textId="77777777" w:rsidTr="001B3C87">
              <w:trPr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0F420E45" w14:textId="3446FC7F" w:rsidR="001B3C87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2517373" wp14:editId="0BD3D03A">
                        <wp:extent cx="1904365" cy="1179830"/>
                        <wp:effectExtent l="0" t="0" r="635" b="1270"/>
                        <wp:docPr id="1802339841" name="Imagen 4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2339841" name=""/>
                                <pic:cNvPicPr/>
                              </pic:nvPicPr>
                              <pic:blipFill>
                                <a:blip r:embed="rId5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2A2FD3" w14:textId="49A2A866" w:rsidR="001B3C87" w:rsidRPr="000F2729" w:rsidRDefault="001B3C87" w:rsidP="00296BAD">
                  <w:pPr>
                    <w:jc w:val="center"/>
                    <w:rPr>
                      <w:rStyle w:val="Fuerte"/>
                      <w:b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sz w:val="20"/>
                      <w:szCs w:val="20"/>
                    </w:rPr>
                    <w:t>Conector tipo Pasador-20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1B3C87" w14:paraId="7BD31F6B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179ABCA" w14:textId="22EEB103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Entidades: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3C01ADC" w14:textId="3A09882C" w:rsidR="001B3C87" w:rsidRPr="002E61D4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2 cara(s)</w:t>
                        </w:r>
                      </w:p>
                    </w:tc>
                  </w:tr>
                  <w:tr w:rsidR="001B3C87" w14:paraId="2C624DAA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222ED31" w14:textId="524A4B9F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0F2598D" w14:textId="0743FCF0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Pasador</w:t>
                        </w:r>
                      </w:p>
                    </w:tc>
                  </w:tr>
                  <w:tr w:rsidR="001B3C87" w14:paraId="0AC0112F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54376D0" w14:textId="055FE4F6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anillo de retención (sin traslación):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831D4DD" w14:textId="4ADF5D46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Sí</w:t>
                        </w:r>
                      </w:p>
                    </w:tc>
                  </w:tr>
                  <w:tr w:rsidR="001B3C87" w14:paraId="0EB29910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43F4F57" w14:textId="74A6BA33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clave (sin rotación):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BD392C6" w14:textId="3B4229FE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1B3C87" w14:paraId="7AAC68DC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6F48CAC" w14:textId="433FC585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conexión: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EC585D6" w14:textId="00895411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Distribuida</w:t>
                        </w:r>
                      </w:p>
                    </w:tc>
                  </w:tr>
                  <w:tr w:rsidR="001B3C87" w14:paraId="5F3B979D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235F719" w14:textId="0C3449C7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Unidades: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B55376A" w14:textId="4CFF0A18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1B3C87" w14:paraId="3CAF3F3A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64287A0" w14:textId="2A196418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Valor de rigidez rotacional: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159CA36" w14:textId="2B21C642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6D69403B" w14:textId="77777777" w:rsidR="001B3C87" w:rsidRPr="00577134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2916A302" w14:textId="77777777" w:rsidR="001B3C87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</w:p>
                <w:p w14:paraId="647849A2" w14:textId="59885E96" w:rsidR="001B3C87" w:rsidRPr="00577134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  <w:t>No hay datos</w:t>
                  </w:r>
                </w:p>
              </w:tc>
            </w:tr>
            <w:tr w:rsidR="001B3C87" w:rsidRPr="000841BF" w14:paraId="58E65259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6601178F" w14:textId="54A794F8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1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3CDD1819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2F1C45B" w14:textId="036B9B99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006B71E" w14:textId="0514B52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CABCE7E" w14:textId="1E12147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61D9463" w14:textId="6358B46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7D260EC" w14:textId="6306CC8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018206C3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8F2532C" w14:textId="0138A65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36D7B87" w14:textId="4360B658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-0,022983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28BAE4" w14:textId="67808AAA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796964A" w14:textId="49E52C9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0,00013533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7109070" w14:textId="4F1DAE69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-0,022984</w:t>
                        </w:r>
                      </w:p>
                    </w:tc>
                  </w:tr>
                  <w:tr w:rsidR="001B3C87" w14:paraId="76CD040E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E0300A5" w14:textId="322194A2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43C9A87" w14:textId="4D4FD4F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-0,0025236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00E5B0" w14:textId="0AA9872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-0,2095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1787710" w14:textId="24B1EBC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-0,42861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57C90D4" w14:textId="58B0307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0,47708</w:t>
                        </w:r>
                      </w:p>
                    </w:tc>
                  </w:tr>
                  <w:tr w:rsidR="001B3C87" w14:paraId="20606D47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4F75B57" w14:textId="2E4D11D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077F705" w14:textId="5DB21EC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7,6367e-11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54C2932" w14:textId="1554731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5D54DB7" w14:textId="63CF2FC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-4,4965e-13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3132432" w14:textId="1E691F5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7,6369e-11</w:t>
                        </w:r>
                      </w:p>
                    </w:tc>
                  </w:tr>
                  <w:tr w:rsidR="001B3C87" w14:paraId="21E0581B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819F8D5" w14:textId="36A0CCD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76BF439" w14:textId="51E017F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-5,1113e-06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384F777" w14:textId="1D037AB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-0,0012267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F165205" w14:textId="2987126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-0,00086808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6554FB9" w14:textId="3DDA9A9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0,0015028</w:t>
                        </w:r>
                      </w:p>
                    </w:tc>
                  </w:tr>
                </w:tbl>
                <w:p w14:paraId="744A13CB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498207AC" w14:textId="77777777" w:rsidTr="00296BAD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46489EF9" w14:textId="72B56ADB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2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78D197DC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B077DA3" w14:textId="5BA7271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96BC57C" w14:textId="6EA4E48B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683F5D8" w14:textId="337E0F2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F7B4A78" w14:textId="6D3B6B3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7E49FC1" w14:textId="344E9F80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0215DE2F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BBBD094" w14:textId="70C36B8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F3D88C6" w14:textId="259BCF0C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0,022983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6B4C096" w14:textId="19F18532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F4D1E39" w14:textId="5CE958D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-0,00013533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8D417A" w14:textId="0CBFF507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0,022984</w:t>
                        </w:r>
                      </w:p>
                    </w:tc>
                  </w:tr>
                  <w:tr w:rsidR="001B3C87" w14:paraId="6FF150DE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6EE370C" w14:textId="17B83C6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BC27D3B" w14:textId="11F2EB1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0,0025236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F4B3146" w14:textId="2F32258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0,2095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2AE398D" w14:textId="31D77BA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0,42861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0E29815" w14:textId="32AF589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0,47708</w:t>
                        </w:r>
                      </w:p>
                    </w:tc>
                  </w:tr>
                  <w:tr w:rsidR="001B3C87" w14:paraId="12D051CA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FB17AB8" w14:textId="5CDE624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BDF06F" w14:textId="5A6C80C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7,77e-11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FBDBB73" w14:textId="0F9617D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CCCFE8C" w14:textId="0C1E0F2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-4,575e-13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F4E1D8C" w14:textId="7838999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7,7701e-11</w:t>
                        </w:r>
                      </w:p>
                    </w:tc>
                  </w:tr>
                  <w:tr w:rsidR="001B3C87" w14:paraId="69128B7A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0CBE485" w14:textId="077DA4D6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90A66BC" w14:textId="7A294D3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1,3634e-05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F13F86B" w14:textId="1D849FB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-0,0017347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C2DCFBE" w14:textId="03EFC37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0,0023155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48763F5" w14:textId="202B58F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0,0028933</w:t>
                        </w:r>
                      </w:p>
                    </w:tc>
                  </w:tr>
                </w:tbl>
                <w:p w14:paraId="1BF9641A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64ACAA5B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14:paraId="146880C6" w14:textId="2DE7E12C" w:rsidR="001B3C87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33B61CB1" wp14:editId="6F4381B4">
                        <wp:extent cx="1904365" cy="1179830"/>
                        <wp:effectExtent l="0" t="0" r="635" b="1270"/>
                        <wp:docPr id="1349383131" name="Imagen 4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9383131" name=""/>
                                <pic:cNvPicPr/>
                              </pic:nvPicPr>
                              <pic:blipFill>
                                <a:blip r:embed="rId5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20DAEA" w14:textId="75E77D38" w:rsidR="001B3C87" w:rsidRPr="000F2729" w:rsidRDefault="001B3C87" w:rsidP="00296BAD">
                  <w:pPr>
                    <w:jc w:val="center"/>
                    <w:rPr>
                      <w:rStyle w:val="Fuerte"/>
                      <w:b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sz w:val="20"/>
                      <w:szCs w:val="20"/>
                    </w:rPr>
                    <w:t>Conector tipo Pasador-21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1B3C87" w14:paraId="6A300C8A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F7AF236" w14:textId="5FF6B5C0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Entidades: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AAAEC17" w14:textId="16A761A4" w:rsidR="001B3C87" w:rsidRPr="002E61D4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2 cara(s)</w:t>
                        </w:r>
                      </w:p>
                    </w:tc>
                  </w:tr>
                  <w:tr w:rsidR="001B3C87" w14:paraId="3478ED7D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9897963" w14:textId="1E3BA928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A02B224" w14:textId="71D527B7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Pasador</w:t>
                        </w:r>
                      </w:p>
                    </w:tc>
                  </w:tr>
                  <w:tr w:rsidR="001B3C87" w14:paraId="76445244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772FBB9" w14:textId="36150120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anillo de retención (sin traslación):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12FEA83" w14:textId="5ED8FD5E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Sí</w:t>
                        </w:r>
                      </w:p>
                    </w:tc>
                  </w:tr>
                  <w:tr w:rsidR="001B3C87" w14:paraId="32CADB9C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626F222" w14:textId="2B57CB3C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clave (sin rotación):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F23FDC2" w14:textId="621C9549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1B3C87" w14:paraId="4D52D37B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766E136" w14:textId="7D87FB95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conexión: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0DA9A01" w14:textId="64CB8487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Distribuida</w:t>
                        </w:r>
                      </w:p>
                    </w:tc>
                  </w:tr>
                  <w:tr w:rsidR="001B3C87" w14:paraId="648ED059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ADBA18C" w14:textId="55DBD154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Unidades: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6D13FF1" w14:textId="6CFA6C0A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1B3C87" w14:paraId="21711052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C744DDC" w14:textId="098BE326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Valor de rigidez rotacional: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4DBDB19" w14:textId="5695D59C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505DF056" w14:textId="77777777" w:rsidR="001B3C87" w:rsidRPr="00577134" w:rsidRDefault="001B3C87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14:paraId="7FC1EEDE" w14:textId="77777777" w:rsidR="001B3C87" w:rsidRDefault="001B3C87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</w:p>
                <w:p w14:paraId="4DF5AAF7" w14:textId="605CD922" w:rsidR="001B3C87" w:rsidRPr="00577134" w:rsidRDefault="001B3C87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  <w:t>No hay datos</w:t>
                  </w:r>
                </w:p>
              </w:tc>
            </w:tr>
            <w:tr w:rsidR="001B3C87" w:rsidRPr="000841BF" w14:paraId="642CA058" w14:textId="77777777" w:rsidTr="001B3C87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620691DE" w14:textId="3B633DA4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1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706DA934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116D168" w14:textId="6AA13D8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36C61DD" w14:textId="28E329B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FF34861" w14:textId="42190AD2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32C9D10" w14:textId="67A4592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19230F9" w14:textId="7641DEF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2125EFA5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A012D8C" w14:textId="70717926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3D1EDC" w14:textId="0CBC748B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0,36129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5D5D74E" w14:textId="20CB4130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B1AF11" w14:textId="3572818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-0,0021275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695F005" w14:textId="3AD1946A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0,3613</w:t>
                        </w:r>
                      </w:p>
                    </w:tc>
                  </w:tr>
                  <w:tr w:rsidR="001B3C87" w14:paraId="3DBE8084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36BCEB4" w14:textId="50550E9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E5B43F" w14:textId="6A1E5B8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-0,051356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C409B3E" w14:textId="29AA104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0,48311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59088DD" w14:textId="7C3E48A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-8,7212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4DF8356" w14:textId="7C7633F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8,7347</w:t>
                        </w:r>
                      </w:p>
                    </w:tc>
                  </w:tr>
                  <w:tr w:rsidR="001B3C87" w14:paraId="57480FC9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467A474" w14:textId="0292829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71CD2D3" w14:textId="49A7A16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9,5506e-11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7D0DCF2" w14:textId="3EE7FD7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B8DFCA" w14:textId="64F43B5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-5,624e-13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96E4B35" w14:textId="0895426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9,5508e-11</w:t>
                        </w:r>
                      </w:p>
                    </w:tc>
                  </w:tr>
                  <w:tr w:rsidR="001B3C87" w14:paraId="21B7512C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F461454" w14:textId="10B1DAE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E869149" w14:textId="12289D0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1,8415e-05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B809541" w14:textId="3B1DC53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-0,032906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EAC27E" w14:textId="0024232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0,0031272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F343A8F" w14:textId="05665EC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0,033054</w:t>
                        </w:r>
                      </w:p>
                    </w:tc>
                  </w:tr>
                </w:tbl>
                <w:p w14:paraId="47676222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3D93D989" w14:textId="77777777" w:rsidTr="00296B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4EF0ACFB" w14:textId="39A54131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2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301FB71B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228F473" w14:textId="3389BAB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8369C64" w14:textId="78C8A59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21AA682" w14:textId="7186BE8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372B5A6" w14:textId="4734DA9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2AF74C6" w14:textId="519777C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5CA427D9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BC06538" w14:textId="24E3513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EF7EA17" w14:textId="4C3C55D0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-0,36129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7DC388A" w14:textId="553CA07A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671EB36" w14:textId="224A9A8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0,0021275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B5951CD" w14:textId="412E6ECA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-0,3613</w:t>
                        </w:r>
                      </w:p>
                    </w:tc>
                  </w:tr>
                  <w:tr w:rsidR="001B3C87" w14:paraId="3E1DE847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8BE7A16" w14:textId="1C64B60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E5E932F" w14:textId="5EA8C46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0,051356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D4128D9" w14:textId="0B8449D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-0,48311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7C8DE34" w14:textId="6D107D9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8,7212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00154C5" w14:textId="2CAED93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8,7347</w:t>
                        </w:r>
                      </w:p>
                    </w:tc>
                  </w:tr>
                  <w:tr w:rsidR="001B3C87" w14:paraId="1D38B2AC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E6F11E9" w14:textId="232B25C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60EF7ED" w14:textId="495462E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3,1089e-11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74A2899" w14:textId="4564546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30445D6" w14:textId="3506A44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-1,8307e-13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5F7C475" w14:textId="5AD8D56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3,109e-11</w:t>
                        </w:r>
                      </w:p>
                    </w:tc>
                  </w:tr>
                  <w:tr w:rsidR="001B3C87" w14:paraId="4DEE82B5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D5AC4C1" w14:textId="52192A7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3AF169" w14:textId="2A7E6FA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-3,652e-05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64C260D" w14:textId="4F8ED08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-0,022599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5CC9EA" w14:textId="34E3C4D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-0,0062018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CBB0654" w14:textId="2102F2C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0,023435</w:t>
                        </w:r>
                      </w:p>
                    </w:tc>
                  </w:tr>
                </w:tbl>
                <w:p w14:paraId="20998BC5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64D66A4A" w14:textId="77777777" w:rsidTr="001B3C87">
              <w:trPr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4C8012A9" w14:textId="65DD13A2" w:rsidR="001B3C87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D472536" wp14:editId="1745E3DE">
                        <wp:extent cx="1904365" cy="1179830"/>
                        <wp:effectExtent l="0" t="0" r="635" b="1270"/>
                        <wp:docPr id="2045559637" name="Imagen 5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5559637" name=""/>
                                <pic:cNvPicPr/>
                              </pic:nvPicPr>
                              <pic:blipFill>
                                <a:blip r:embed="rId5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58B98E" w14:textId="7048FF3E" w:rsidR="001B3C87" w:rsidRPr="000F2729" w:rsidRDefault="001B3C87" w:rsidP="00296BAD">
                  <w:pPr>
                    <w:jc w:val="center"/>
                    <w:rPr>
                      <w:rStyle w:val="Fuerte"/>
                      <w:b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sz w:val="20"/>
                      <w:szCs w:val="20"/>
                    </w:rPr>
                    <w:t>Conector tipo Pasador-22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1B3C87" w14:paraId="6BC1660E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ED36676" w14:textId="6374292B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Entidades: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F0E8997" w14:textId="7A5C3208" w:rsidR="001B3C87" w:rsidRPr="002E61D4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2 cara(s)</w:t>
                        </w:r>
                      </w:p>
                    </w:tc>
                  </w:tr>
                  <w:tr w:rsidR="001B3C87" w14:paraId="3235074D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E5DD208" w14:textId="3765F21C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04F6DD2" w14:textId="5D05ED8B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Pasador</w:t>
                        </w:r>
                      </w:p>
                    </w:tc>
                  </w:tr>
                  <w:tr w:rsidR="001B3C87" w14:paraId="6071615A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346FABF" w14:textId="78B0AD15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anillo de retención (sin traslación):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50E4B74" w14:textId="2CECF458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Sí</w:t>
                        </w:r>
                      </w:p>
                    </w:tc>
                  </w:tr>
                  <w:tr w:rsidR="001B3C87" w14:paraId="38628CAA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3FE2B45" w14:textId="37BB2854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clave (sin rotación):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8CE9623" w14:textId="2206FECD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1B3C87" w14:paraId="391EFB6B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4FB1ED2" w14:textId="74A00FAF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conexión: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0DA1331" w14:textId="3B86A848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Distribuida</w:t>
                        </w:r>
                      </w:p>
                    </w:tc>
                  </w:tr>
                  <w:tr w:rsidR="001B3C87" w14:paraId="64DA1616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B32B137" w14:textId="1D8E3B37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Unidades: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2C5444E" w14:textId="748262B4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1B3C87" w14:paraId="39670484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774EBF8" w14:textId="4025084E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Valor de rigidez rotacional: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B8D5E4A" w14:textId="67BC75B2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75751F31" w14:textId="77777777" w:rsidR="001B3C87" w:rsidRPr="00577134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2A7ACBCD" w14:textId="77777777" w:rsidR="001B3C87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</w:p>
                <w:p w14:paraId="43E93656" w14:textId="3895DC11" w:rsidR="001B3C87" w:rsidRPr="00577134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  <w:t>No hay datos</w:t>
                  </w:r>
                </w:p>
              </w:tc>
            </w:tr>
            <w:tr w:rsidR="001B3C87" w:rsidRPr="000841BF" w14:paraId="16140850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2991A5F4" w14:textId="6EC52AC7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1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754462F9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39850FD" w14:textId="302F05F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567E177" w14:textId="37DE251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D4146C1" w14:textId="781504F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C44409D" w14:textId="177166D2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16FB375" w14:textId="42A7091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3890BBF3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B95D1A2" w14:textId="53F4873B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981257" w14:textId="54DF2700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0,36086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E0448F4" w14:textId="5250C650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56F9F12" w14:textId="21059E6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-0,0021244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63634B5" w14:textId="3180D3F7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0,36087</w:t>
                        </w:r>
                      </w:p>
                    </w:tc>
                  </w:tr>
                  <w:tr w:rsidR="001B3C87" w14:paraId="0C83BFF0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15C7425" w14:textId="356709D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2E086BC" w14:textId="4CF16B0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-0,017774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A9DA53A" w14:textId="64A3B0E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-0,28269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CD86E20" w14:textId="76C7559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-3,0193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605831D" w14:textId="582AF4A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3,0325</w:t>
                        </w:r>
                      </w:p>
                    </w:tc>
                  </w:tr>
                  <w:tr w:rsidR="001B3C87" w14:paraId="58A0C962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80684D6" w14:textId="2B5A9FD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D22C5BC" w14:textId="4EB238B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7,8846e-11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08833E" w14:textId="2636C73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9FBDBA" w14:textId="1E85FAD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-4,6417e-13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23E3C6B" w14:textId="14F53D9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7,8848e-11</w:t>
                        </w:r>
                      </w:p>
                    </w:tc>
                  </w:tr>
                  <w:tr w:rsidR="001B3C87" w14:paraId="2AF282DB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A9DA39B" w14:textId="3492E22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C9A6E4B" w14:textId="01FBB14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4,6471e-05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B85E5D3" w14:textId="2FCD2EA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-0,027219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ACE9A6D" w14:textId="6D83EDE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0,0078939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3075270" w14:textId="79498B1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0,02834</w:t>
                        </w:r>
                      </w:p>
                    </w:tc>
                  </w:tr>
                </w:tbl>
                <w:p w14:paraId="23873BF6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2AFC0D85" w14:textId="77777777" w:rsidTr="00296BAD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4E84131D" w14:textId="3083E4F2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2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65170D36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BDE151B" w14:textId="574B80A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1DC70EB" w14:textId="4E7CCA1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0E4C57C" w14:textId="647B557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378DEEB" w14:textId="089F693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3F0CB20A" w14:textId="7B39FB9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784E2302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062B9D1" w14:textId="715A18A0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67F61AA" w14:textId="5D16B4EC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-0,36086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D28F52" w14:textId="494BCACA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BD13174" w14:textId="1864893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0,0021244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36301F0" w14:textId="27D052EF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-0,36087</w:t>
                        </w:r>
                      </w:p>
                    </w:tc>
                  </w:tr>
                  <w:tr w:rsidR="001B3C87" w14:paraId="17948E13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C6633C0" w14:textId="391B3AE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7DC11FC" w14:textId="64AEAA9E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0,017774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0AACF99" w14:textId="1BD46A4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0,28269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3EAD0B0" w14:textId="3EFE21C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3,0193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254BAF1" w14:textId="3663808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3,0325</w:t>
                        </w:r>
                      </w:p>
                    </w:tc>
                  </w:tr>
                  <w:tr w:rsidR="001B3C87" w14:paraId="684DE2B0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D953FA2" w14:textId="0EFE5EB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1B7056A" w14:textId="4F84781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5,8286e-13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5578C00" w14:textId="27FFA32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A2A355" w14:textId="1523141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-3,4313e-15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C60CAB9" w14:textId="7DC6990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5,8287e-13</w:t>
                        </w:r>
                      </w:p>
                    </w:tc>
                  </w:tr>
                  <w:tr w:rsidR="001B3C87" w14:paraId="7DC33C16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6EA4F5B" w14:textId="45E5181F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5F3246F" w14:textId="00DB281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-1,028e-05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BC99003" w14:textId="729ECBF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-0,038443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EA6AD2F" w14:textId="5104482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-0,0017462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B4EEC11" w14:textId="2C51022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0,038483</w:t>
                        </w:r>
                      </w:p>
                    </w:tc>
                  </w:tr>
                </w:tbl>
                <w:p w14:paraId="68A20739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4F0E85FD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14:paraId="50B78539" w14:textId="09C756B6" w:rsidR="001B3C87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3F56453B" wp14:editId="6B00C301">
                        <wp:extent cx="1904365" cy="1179830"/>
                        <wp:effectExtent l="0" t="0" r="635" b="1270"/>
                        <wp:docPr id="431955618" name="Imagen 5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31955618" name=""/>
                                <pic:cNvPicPr/>
                              </pic:nvPicPr>
                              <pic:blipFill>
                                <a:blip r:embed="rId5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B7EC043" w14:textId="672EE7D6" w:rsidR="001B3C87" w:rsidRPr="000F2729" w:rsidRDefault="001B3C87" w:rsidP="00296BAD">
                  <w:pPr>
                    <w:jc w:val="center"/>
                    <w:rPr>
                      <w:rStyle w:val="Fuerte"/>
                      <w:b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sz w:val="20"/>
                      <w:szCs w:val="20"/>
                    </w:rPr>
                    <w:t>Conector tipo Pasador-23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1B3C87" w14:paraId="3780F455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8A29B0A" w14:textId="6E6EE267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Entidades: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1229A29" w14:textId="2EF06C40" w:rsidR="001B3C87" w:rsidRPr="002E61D4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2 cara(s)</w:t>
                        </w:r>
                      </w:p>
                    </w:tc>
                  </w:tr>
                  <w:tr w:rsidR="001B3C87" w14:paraId="0A388540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FDCBE1C" w14:textId="355CAF23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2762A11" w14:textId="3FB795BE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Pasador</w:t>
                        </w:r>
                      </w:p>
                    </w:tc>
                  </w:tr>
                  <w:tr w:rsidR="001B3C87" w14:paraId="1080F85D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E732DA6" w14:textId="3EC4CA19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anillo de retención (sin traslación):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3AAF4DF" w14:textId="1E89F168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Sí</w:t>
                        </w:r>
                      </w:p>
                    </w:tc>
                  </w:tr>
                  <w:tr w:rsidR="001B3C87" w14:paraId="050B6060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88FB874" w14:textId="207CF5AE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clave (sin rotación):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CA44582" w14:textId="74E9CD87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1B3C87" w14:paraId="413775A5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A1011DB" w14:textId="07A9147C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conexión: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589C42A" w14:textId="7C838ED8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Distribuida</w:t>
                        </w:r>
                      </w:p>
                    </w:tc>
                  </w:tr>
                  <w:tr w:rsidR="001B3C87" w14:paraId="0F19DF5D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B3A4061" w14:textId="6E9ABD7C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Unidades: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4C4706D" w14:textId="416441EC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1B3C87" w14:paraId="6FF6448A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E1FCCC9" w14:textId="55B04DF4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Valor de rigidez rotacional: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5001A1C" w14:textId="67AB722A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692A27C2" w14:textId="77777777" w:rsidR="001B3C87" w:rsidRPr="00577134" w:rsidRDefault="001B3C87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14:paraId="28D49B94" w14:textId="77777777" w:rsidR="001B3C87" w:rsidRDefault="001B3C87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</w:p>
                <w:p w14:paraId="7F6133D6" w14:textId="51858A04" w:rsidR="001B3C87" w:rsidRPr="00577134" w:rsidRDefault="001B3C87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  <w:t>No hay datos</w:t>
                  </w:r>
                </w:p>
              </w:tc>
            </w:tr>
            <w:tr w:rsidR="001B3C87" w:rsidRPr="000841BF" w14:paraId="3FD9D026" w14:textId="77777777" w:rsidTr="001B3C87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0EB5F7E8" w14:textId="004BE771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1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59FCBBDC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5F43334" w14:textId="7B2DCD8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45D4D60" w14:textId="60D1D44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A6E1C89" w14:textId="7D83DF8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D49AA9A" w14:textId="14D9EB5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3E22D972" w14:textId="7C91CCE6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3DAAD12A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FBFD1C5" w14:textId="2D2A2B05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CDF4D28" w14:textId="1FF80A19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-0,0033616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D9FC228" w14:textId="0FB968AB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4E87570" w14:textId="7BC2227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1,9791e-05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4EE1BBD" w14:textId="7DADD009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0,0033616</w:t>
                        </w:r>
                      </w:p>
                    </w:tc>
                  </w:tr>
                  <w:tr w:rsidR="001B3C87" w14:paraId="3441504B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9F20463" w14:textId="48B2258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49F00F7" w14:textId="7556A35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5,9652e-07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F4C3A6" w14:textId="17C4ADF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0,0033734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3026876" w14:textId="6F52146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0,00010134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E6E3058" w14:textId="3AE6689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0,003375</w:t>
                        </w:r>
                      </w:p>
                    </w:tc>
                  </w:tr>
                  <w:tr w:rsidR="001B3C87" w14:paraId="4EEB358C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D5AFD9A" w14:textId="3072128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6BFC40D" w14:textId="233E8B2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7,735e-11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5D10F05" w14:textId="316C5E0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03A2D07" w14:textId="255F579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-4,5539e-13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2DE22D5" w14:textId="55AFB55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-7,7351e-11</w:t>
                        </w:r>
                      </w:p>
                    </w:tc>
                  </w:tr>
                  <w:tr w:rsidR="001B3C87" w14:paraId="7CF626C5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EE27FFE" w14:textId="0A3A4B9B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5537E7" w14:textId="79732C7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5,4116e-08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A4E3984" w14:textId="527E6D3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-9,6569e-06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60130F5" w14:textId="5730744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9,1918e-06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6BFF3BB" w14:textId="78E9A27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1,3332e-05</w:t>
                        </w:r>
                      </w:p>
                    </w:tc>
                  </w:tr>
                </w:tbl>
                <w:p w14:paraId="5D27183D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70642E95" w14:textId="77777777" w:rsidTr="00296B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3CDFFDB0" w14:textId="407D9BF1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2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5F6B753F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8142D57" w14:textId="43891CE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91C4BBB" w14:textId="2FA68A23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D9218C8" w14:textId="6FC19B1B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8CD6DF3" w14:textId="49F1656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3BFFCD15" w14:textId="698908D7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590F0552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87DCAD4" w14:textId="3072071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CDAF1CB" w14:textId="3B3CB72C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0,0033616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67ADD3B" w14:textId="31257F35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285C3CD" w14:textId="0C10F61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-1,9791e-05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0B55F1F" w14:textId="0CA90002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-0,0033616</w:t>
                        </w:r>
                      </w:p>
                    </w:tc>
                  </w:tr>
                  <w:tr w:rsidR="001B3C87" w14:paraId="45EEA4D6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46533D0" w14:textId="6F367D2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9818BCE" w14:textId="186D4CF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-5,9652e-07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9DD1E21" w14:textId="342D7D8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-0,0033734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2D9859E" w14:textId="5034DAC3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-0,00010134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DE7EFFC" w14:textId="16B9525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0,003375</w:t>
                        </w:r>
                      </w:p>
                    </w:tc>
                  </w:tr>
                  <w:tr w:rsidR="001B3C87" w14:paraId="12F6DDFB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F6B8D22" w14:textId="23AEAFE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C121216" w14:textId="7F9F73A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7,7288e-11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C4CD3CC" w14:textId="2324D11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A66120E" w14:textId="5676504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-4,5502e-13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8CF4781" w14:textId="13F25D0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-7,7289e-11</w:t>
                        </w:r>
                      </w:p>
                    </w:tc>
                  </w:tr>
                  <w:tr w:rsidR="001B3C87" w14:paraId="5220CADB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72558D2" w14:textId="4F13220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ECD669A" w14:textId="2C0C502A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6,1991e-08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8E5F484" w14:textId="6F6C1FE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9,0644e-06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8E24C3C" w14:textId="2210565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1,053e-05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C93834C" w14:textId="67CDA38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1,3894e-05</w:t>
                        </w:r>
                      </w:p>
                    </w:tc>
                  </w:tr>
                </w:tbl>
                <w:p w14:paraId="304C0B8F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6C6E835C" w14:textId="77777777" w:rsidTr="001B3C87">
              <w:trPr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675E209F" w14:textId="3DC55920" w:rsidR="001B3C87" w:rsidRDefault="001B3C87" w:rsidP="00296BAD">
                  <w:pPr>
                    <w:jc w:val="center"/>
                    <w:rPr>
                      <w:rStyle w:val="Fuerte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6F8F8AA" wp14:editId="502D0AB6">
                        <wp:extent cx="1904365" cy="1179830"/>
                        <wp:effectExtent l="0" t="0" r="635" b="1270"/>
                        <wp:docPr id="1694636407" name="Imagen 5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4636407" name=""/>
                                <pic:cNvPicPr/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79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11659D1" w14:textId="43210B93" w:rsidR="001B3C87" w:rsidRPr="000F2729" w:rsidRDefault="001B3C87" w:rsidP="00296BAD">
                  <w:pPr>
                    <w:jc w:val="center"/>
                    <w:rPr>
                      <w:rStyle w:val="Fuerte"/>
                      <w:b/>
                      <w:sz w:val="20"/>
                      <w:szCs w:val="20"/>
                    </w:rPr>
                  </w:pPr>
                  <w:r>
                    <w:rPr>
                      <w:rStyle w:val="Fuerte"/>
                      <w:b/>
                      <w:sz w:val="20"/>
                      <w:szCs w:val="20"/>
                    </w:rPr>
                    <w:t>Conector tipo Pasador-24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1B3C87" w14:paraId="2FC220A9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1806989" w14:textId="5F852A28" w:rsidR="001B3C87" w:rsidRPr="00BE6656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Entidades: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65D98F7" w14:textId="12AF3C04" w:rsidR="001B3C87" w:rsidRPr="002E61D4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2 cara(s)</w:t>
                        </w:r>
                      </w:p>
                    </w:tc>
                  </w:tr>
                  <w:tr w:rsidR="001B3C87" w14:paraId="47C27BF2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958A27F" w14:textId="0B19D0E1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85ECBEF" w14:textId="786EF2AB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Pasador</w:t>
                        </w:r>
                      </w:p>
                    </w:tc>
                  </w:tr>
                  <w:tr w:rsidR="001B3C87" w14:paraId="556F1F96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EF46490" w14:textId="231BAF03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anillo de retención (sin traslación):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0C29F89" w14:textId="7815C0AE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Sí</w:t>
                        </w:r>
                      </w:p>
                    </w:tc>
                  </w:tr>
                  <w:tr w:rsidR="001B3C87" w14:paraId="3ED2CA73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F6AC6A5" w14:textId="37AD6DA7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Con clave (sin rotación):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E535AE4" w14:textId="13546B46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1B3C87" w14:paraId="28424223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143A49E" w14:textId="10EFF419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Tipo de conexión: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B0EF7B9" w14:textId="607427D4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Distribuida</w:t>
                        </w:r>
                      </w:p>
                    </w:tc>
                  </w:tr>
                  <w:tr w:rsidR="001B3C87" w14:paraId="7F514193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E260B10" w14:textId="6B4D9B3C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Unidades: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48361F1" w14:textId="1B49504C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1B3C87" w14:paraId="42F89542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927EF6A" w14:textId="5582D6F2" w:rsidR="001B3C87" w:rsidRDefault="001B3C87" w:rsidP="00296BAD">
                        <w:pPr>
                          <w:jc w:val="right"/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/>
                            <w:sz w:val="20"/>
                            <w:szCs w:val="20"/>
                          </w:rPr>
                          <w:t>Valor de rigidez rotacional: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C188023" w14:textId="177CF72E" w:rsidR="001B3C87" w:rsidRDefault="001B3C87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456BC092" w14:textId="77777777" w:rsidR="001B3C87" w:rsidRPr="00577134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  <w:vAlign w:val="center"/>
                </w:tcPr>
                <w:p w14:paraId="03797834" w14:textId="77777777" w:rsidR="001B3C87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sz w:val="20"/>
                      <w:szCs w:val="20"/>
                    </w:rPr>
                  </w:pPr>
                </w:p>
                <w:p w14:paraId="660517CA" w14:textId="57C4F864" w:rsidR="001B3C87" w:rsidRPr="00577134" w:rsidRDefault="001B3C87" w:rsidP="00296BAD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Fuerte"/>
                      <w:b w:val="0"/>
                      <w:bCs w:val="0"/>
                      <w:sz w:val="20"/>
                      <w:szCs w:val="20"/>
                    </w:rPr>
                    <w:t>No hay datos</w:t>
                  </w:r>
                </w:p>
              </w:tc>
            </w:tr>
            <w:tr w:rsidR="001B3C87" w:rsidRPr="000841BF" w14:paraId="5A121FA0" w14:textId="77777777" w:rsidTr="001B3C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6DEBC8C7" w14:textId="74424750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1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36B23622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98275EE" w14:textId="588106A0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CF2E215" w14:textId="26E55ACF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CD8296E" w14:textId="0072E040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BBA26B8" w14:textId="08822DC2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3F6C3ECE" w14:textId="0AD073E2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761D358C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DD39343" w14:textId="143BF66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8C5542B" w14:textId="59A8D7DA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0,36127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53AE5F0" w14:textId="358F5DAE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F940CBD" w14:textId="04190AC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-0,0021268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DB9A5E0" w14:textId="484D3297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0,36127</w:t>
                        </w:r>
                      </w:p>
                    </w:tc>
                  </w:tr>
                  <w:tr w:rsidR="001B3C87" w14:paraId="5576CAE8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C61BCB1" w14:textId="495306DD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C90D340" w14:textId="113B2B4C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-0,02235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B052F51" w14:textId="25F8C26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-11,976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0F513F0" w14:textId="5345A67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-3,7964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50AAC0A" w14:textId="320F983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12,563</w:t>
                        </w:r>
                      </w:p>
                    </w:tc>
                  </w:tr>
                  <w:tr w:rsidR="001B3C87" w14:paraId="494F8FE9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C410F1B" w14:textId="0C50AC3F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6ED4B63" w14:textId="0DECB51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-1,1211e-11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871E0DD" w14:textId="4CED1DA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3CC7E90" w14:textId="3F96B29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6,6e-14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72032F5" w14:textId="134ECD96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-1,1211e-11</w:t>
                        </w:r>
                      </w:p>
                    </w:tc>
                  </w:tr>
                  <w:tr w:rsidR="001B3C87" w14:paraId="1F5E067B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1FFED8F" w14:textId="752B715A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2494716" w14:textId="1EA86D4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0,00025426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039036A" w14:textId="3E74FFB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-0,0040438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644E3FC" w14:textId="29827E19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0,043189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BEAF24C" w14:textId="0E2C5988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0,043379</w:t>
                        </w:r>
                      </w:p>
                    </w:tc>
                  </w:tr>
                </w:tbl>
                <w:p w14:paraId="599C3E62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  <w:tr w:rsidR="001B3C87" w:rsidRPr="000841BF" w14:paraId="4381910D" w14:textId="77777777" w:rsidTr="00296BAD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763272E3" w14:textId="2305880C" w:rsidR="001B3C87" w:rsidRPr="000F054F" w:rsidRDefault="001B3C87" w:rsidP="00296BAD">
                  <w:pPr>
                    <w:rPr>
                      <w:b w:val="0"/>
                    </w:rPr>
                  </w:pPr>
                  <w:r>
                    <w:rPr>
                      <w:rStyle w:val="Fuerte"/>
                      <w:b/>
                    </w:rPr>
                    <w:t>Fuerzas del conector Junta 2</w:t>
                  </w:r>
                </w:p>
                <w:tbl>
                  <w:tblPr>
                    <w:tblStyle w:val="Tablaconcuadrcula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1B3C87" w14:paraId="2211C01B" w14:textId="77777777" w:rsidTr="00296BAD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86E720B" w14:textId="23022ECE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019C1FA" w14:textId="5E0E022C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7334D37" w14:textId="01F4F568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6261611" w14:textId="549F353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Componente 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E2950E8" w14:textId="7A07AB09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Resultante</w:t>
                        </w:r>
                      </w:p>
                    </w:tc>
                  </w:tr>
                  <w:tr w:rsidR="001B3C87" w14:paraId="6A955E7D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E038DE6" w14:textId="1E511166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axial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676BFA" w14:textId="714EBEEE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-0,36127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FA60ADE" w14:textId="0E54B083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FBD790" w14:textId="5BBA4DB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0,0021268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B89A53F" w14:textId="1B8B10D8" w:rsidR="001B3C87" w:rsidRPr="00EF37BF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-0,36127</w:t>
                        </w:r>
                      </w:p>
                    </w:tc>
                  </w:tr>
                  <w:tr w:rsidR="001B3C87" w14:paraId="07580B9C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C7D9FAE" w14:textId="57C21279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Fuerza cortante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A63C361" w14:textId="4B4B8BA4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0,02235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04B531A" w14:textId="2C38EAB2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11,976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4BFF7D1" w14:textId="1E907985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3,7964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392F1EF" w14:textId="2792A867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12,563</w:t>
                        </w:r>
                      </w:p>
                    </w:tc>
                  </w:tr>
                  <w:tr w:rsidR="001B3C87" w14:paraId="63955DDA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B31D61C" w14:textId="743E6A81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Torsión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1EFC1C6" w14:textId="1988CFCD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3,6384e-11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5E974FC" w14:textId="3098A58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839E042" w14:textId="6B13969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-2,142e-13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F5D265B" w14:textId="6984270B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3,6385e-11</w:t>
                        </w:r>
                      </w:p>
                    </w:tc>
                  </w:tr>
                  <w:tr w:rsidR="001B3C87" w14:paraId="0E79B196" w14:textId="77777777" w:rsidTr="00296BAD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BF9C42F" w14:textId="6D9E7904" w:rsidR="001B3C87" w:rsidRDefault="001B3C87" w:rsidP="00296BAD">
                        <w:pPr>
                          <w:jc w:val="center"/>
                          <w:rPr>
                            <w:rStyle w:val="Fuerte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sz w:val="20"/>
                            <w:szCs w:val="20"/>
                          </w:rPr>
                          <w:t>Momento flector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7E7F6F8" w14:textId="73959120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0,00019541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8FA7543" w14:textId="4BED706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-0,020171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B717E21" w14:textId="6EFF3D3F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0,033193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C009C52" w14:textId="50DD7B71" w:rsidR="001B3C87" w:rsidRDefault="001B3C87" w:rsidP="00296BAD">
                        <w:pPr>
                          <w:jc w:val="center"/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Fuerte"/>
                            <w:b w:val="0"/>
                            <w:sz w:val="20"/>
                            <w:szCs w:val="20"/>
                          </w:rPr>
                          <w:t>0,038842</w:t>
                        </w:r>
                      </w:p>
                    </w:tc>
                  </w:tr>
                </w:tbl>
                <w:p w14:paraId="7F56E44E" w14:textId="77777777" w:rsidR="001B3C87" w:rsidRPr="000841BF" w:rsidRDefault="001B3C87" w:rsidP="00296BAD">
                  <w:pPr>
                    <w:rPr>
                      <w:rStyle w:val="Fuerte"/>
                      <w:sz w:val="20"/>
                      <w:szCs w:val="20"/>
                    </w:rPr>
                  </w:pPr>
                </w:p>
              </w:tc>
            </w:tr>
          </w:tbl>
          <w:p w14:paraId="547F4D92" w14:textId="77777777" w:rsidR="00D72EE8" w:rsidRDefault="00D72EE8" w:rsidP="00D72EE8"/>
          <w:p w14:paraId="32CFC0C4" w14:textId="5BD58B12" w:rsidR="00D72EE8" w:rsidRPr="009C0A33" w:rsidRDefault="00D72EE8" w:rsidP="00D72EE8"/>
          <w:p w14:paraId="0BBC8601" w14:textId="6D424B21" w:rsidR="00132707" w:rsidRDefault="00132707" w:rsidP="000A7C6B"/>
        </w:tc>
      </w:tr>
    </w:tbl>
    <w:p w14:paraId="3928FBF3" w14:textId="77777777" w:rsidR="00104BD8" w:rsidRDefault="00104BD8" w:rsidP="006936A0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5B29ABBD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FE201BB" w14:textId="240BF4A2" w:rsidR="00104BD8" w:rsidRDefault="001B3C87" w:rsidP="00091CB5">
            <w:pPr>
              <w:pStyle w:val="Ttulo1"/>
            </w:pPr>
            <w:bookmarkStart w:id="14" w:name="_Toc231290520"/>
            <w:r>
              <w:t>Información de interacción</w:t>
            </w:r>
            <w:bookmarkEnd w:id="14"/>
          </w:p>
          <w:p w14:paraId="0C693D13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3FF5F3D3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C58C916" w14:textId="72EC37F3" w:rsidR="002B4DE8" w:rsidRDefault="00091CB5" w:rsidP="00C16188">
                  <w:pPr>
                    <w:jc w:val="center"/>
                  </w:pPr>
                  <w:r>
                    <w:t>Interacción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2719E6" w14:textId="7993806E" w:rsidR="002B4DE8" w:rsidRDefault="00091CB5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Imagen de interacción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8195C47" w14:textId="2D644152" w:rsidR="002B4DE8" w:rsidRDefault="00091CB5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Propiedades de interacción</w:t>
                  </w:r>
                </w:p>
              </w:tc>
            </w:tr>
            <w:tr w:rsidR="002B4DE8" w14:paraId="1F89333D" w14:textId="77777777" w:rsidTr="00091CB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997ABEF" w14:textId="728059C4" w:rsidR="002B4DE8" w:rsidRPr="00211C62" w:rsidRDefault="00091CB5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Interacción global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2AABD833" w14:textId="6A9478A6" w:rsidR="002B4DE8" w:rsidRPr="000B04D4" w:rsidRDefault="00091CB5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5CE56EC4" wp14:editId="578783D8">
                        <wp:extent cx="2445385" cy="1515110"/>
                        <wp:effectExtent l="0" t="0" r="0" b="8890"/>
                        <wp:docPr id="526820244" name="Imagen 5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6820244" name=""/>
                                <pic:cNvPicPr/>
                              </pic:nvPicPr>
                              <pic:blipFill>
                                <a:blip r:embed="rId5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1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1007C343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D91F758" w14:textId="6325D8DC" w:rsidR="0017091B" w:rsidRPr="00BE6656" w:rsidRDefault="00091CB5" w:rsidP="004F6DE4">
                        <w:pPr>
                          <w:jc w:val="right"/>
                          <w:rPr>
                            <w:rStyle w:val="Fuerte"/>
                            <w:bCs/>
                          </w:rPr>
                        </w:pPr>
                        <w: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3CAA425" w14:textId="3DFD5E11" w:rsidR="0017091B" w:rsidRPr="00BE6656" w:rsidRDefault="00091CB5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Unión rígida</w:t>
                        </w:r>
                      </w:p>
                    </w:tc>
                  </w:tr>
                  <w:tr w:rsidR="00091CB5" w14:paraId="0CCF462E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B41EB5B" w14:textId="06C41626" w:rsidR="00091CB5" w:rsidRDefault="00091CB5" w:rsidP="004F6DE4">
                        <w:pPr>
                          <w:jc w:val="right"/>
                        </w:pPr>
                        <w:r>
                          <w:t>Componentes: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AEEF8E6" w14:textId="2B927591" w:rsidR="00091CB5" w:rsidRDefault="00091CB5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1 componente(s)</w:t>
                        </w:r>
                      </w:p>
                    </w:tc>
                  </w:tr>
                  <w:tr w:rsidR="00091CB5" w14:paraId="793283D4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6ADDD7B" w14:textId="21F85FF7" w:rsidR="00091CB5" w:rsidRDefault="00091CB5" w:rsidP="004F6DE4">
                        <w:pPr>
                          <w:jc w:val="right"/>
                        </w:pPr>
                        <w:r>
                          <w:t>Opciones: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7169A84" w14:textId="50865BA0" w:rsidR="00091CB5" w:rsidRDefault="00091CB5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Mallado independiente</w:t>
                        </w:r>
                      </w:p>
                    </w:tc>
                  </w:tr>
                </w:tbl>
                <w:p w14:paraId="14DA8E13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091CB5" w14:paraId="4D3B8296" w14:textId="77777777" w:rsidTr="00091CB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5932848" w14:textId="3D68DCB9" w:rsidR="00091CB5" w:rsidRPr="00211C62" w:rsidRDefault="00091CB5" w:rsidP="00296BAD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Interacción entre componentes-1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vAlign w:val="center"/>
                </w:tcPr>
                <w:p w14:paraId="097D3152" w14:textId="238D546C" w:rsidR="00091CB5" w:rsidRPr="000B04D4" w:rsidRDefault="00091CB5" w:rsidP="00296BA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7FEC6C2D" wp14:editId="14D8AD92">
                        <wp:extent cx="2445385" cy="1515110"/>
                        <wp:effectExtent l="0" t="0" r="0" b="8890"/>
                        <wp:docPr id="525280270" name="Imagen 5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5280270" name=""/>
                                <pic:cNvPicPr/>
                              </pic:nvPicPr>
                              <pic:blipFill>
                                <a:blip r:embed="rId6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1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091CB5" w14:paraId="71558DF9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2D9BE21" w14:textId="1E036672" w:rsidR="00091CB5" w:rsidRPr="00BE6656" w:rsidRDefault="00091CB5" w:rsidP="00296BAD">
                        <w:pPr>
                          <w:jc w:val="right"/>
                          <w:rPr>
                            <w:rStyle w:val="Fuerte"/>
                            <w:bCs/>
                          </w:rPr>
                        </w:pPr>
                        <w: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65FB954" w14:textId="037DF70A" w:rsidR="00091CB5" w:rsidRPr="00BE6656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Unión rígida</w:t>
                        </w:r>
                      </w:p>
                    </w:tc>
                  </w:tr>
                  <w:tr w:rsidR="00091CB5" w14:paraId="490174F2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C52F50B" w14:textId="57F046C6" w:rsidR="00091CB5" w:rsidRDefault="00091CB5" w:rsidP="00296BAD">
                        <w:pPr>
                          <w:jc w:val="right"/>
                        </w:pPr>
                        <w:r>
                          <w:t>Componentes: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58F6423" w14:textId="37D7F21F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3 Sólido(s)</w:t>
                        </w:r>
                      </w:p>
                    </w:tc>
                  </w:tr>
                  <w:tr w:rsidR="00091CB5" w14:paraId="11AFF857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2A70211" w14:textId="26D6CA4B" w:rsidR="00091CB5" w:rsidRDefault="00091CB5" w:rsidP="00296BAD">
                        <w:pPr>
                          <w:jc w:val="right"/>
                        </w:pPr>
                        <w:r>
                          <w:t>Opciones: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C06F348" w14:textId="191B6AED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Mallado independiente</w:t>
                        </w:r>
                      </w:p>
                    </w:tc>
                  </w:tr>
                </w:tbl>
                <w:p w14:paraId="7A348E14" w14:textId="77777777" w:rsidR="00091CB5" w:rsidRPr="00211C62" w:rsidRDefault="00091CB5" w:rsidP="00296BA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</w:tr>
            <w:tr w:rsidR="00091CB5" w14:paraId="67FA3926" w14:textId="77777777" w:rsidTr="00091CB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546AE93" w14:textId="3039AFD0" w:rsidR="00091CB5" w:rsidRPr="00211C62" w:rsidRDefault="00091CB5" w:rsidP="00296BAD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Interacción entre componentes-2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43A409D4" w14:textId="382BD10E" w:rsidR="00091CB5" w:rsidRPr="000B04D4" w:rsidRDefault="00091CB5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03FFDE35" wp14:editId="52013EF2">
                        <wp:extent cx="2445385" cy="1515110"/>
                        <wp:effectExtent l="0" t="0" r="0" b="8890"/>
                        <wp:docPr id="81958783" name="Imagen 5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958783" name=""/>
                                <pic:cNvPicPr/>
                              </pic:nvPicPr>
                              <pic:blipFill>
                                <a:blip r:embed="rId6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1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091CB5" w14:paraId="1C480B85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719EE59" w14:textId="190432EA" w:rsidR="00091CB5" w:rsidRPr="00BE6656" w:rsidRDefault="00091CB5" w:rsidP="00296BAD">
                        <w:pPr>
                          <w:jc w:val="right"/>
                          <w:rPr>
                            <w:rStyle w:val="Fuerte"/>
                            <w:bCs/>
                          </w:rPr>
                        </w:pPr>
                        <w: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8D98821" w14:textId="5122057C" w:rsidR="00091CB5" w:rsidRPr="00BE6656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Unión rígida</w:t>
                        </w:r>
                      </w:p>
                    </w:tc>
                  </w:tr>
                  <w:tr w:rsidR="00091CB5" w14:paraId="4BD30A14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2DFF245" w14:textId="7A3681C5" w:rsidR="00091CB5" w:rsidRDefault="00091CB5" w:rsidP="00296BAD">
                        <w:pPr>
                          <w:jc w:val="right"/>
                        </w:pPr>
                        <w:r>
                          <w:t>Componentes: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45E2C37" w14:textId="181D60F9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5 Sólido(s)</w:t>
                        </w:r>
                      </w:p>
                    </w:tc>
                  </w:tr>
                  <w:tr w:rsidR="00091CB5" w14:paraId="2909A300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767F67A" w14:textId="71BEFCAE" w:rsidR="00091CB5" w:rsidRDefault="00091CB5" w:rsidP="00296BAD">
                        <w:pPr>
                          <w:jc w:val="right"/>
                        </w:pPr>
                        <w:r>
                          <w:t>Opciones: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A6753E1" w14:textId="46F09C91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Mallado independiente</w:t>
                        </w:r>
                      </w:p>
                    </w:tc>
                  </w:tr>
                </w:tbl>
                <w:p w14:paraId="12EEA345" w14:textId="77777777" w:rsidR="00091CB5" w:rsidRPr="00211C62" w:rsidRDefault="00091CB5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091CB5" w14:paraId="6AC43533" w14:textId="77777777" w:rsidTr="00091CB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EB3FAB" w14:textId="52182120" w:rsidR="00091CB5" w:rsidRPr="00211C62" w:rsidRDefault="00091CB5" w:rsidP="00296BAD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Interacción entre componentes-5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vAlign w:val="center"/>
                </w:tcPr>
                <w:p w14:paraId="77F67023" w14:textId="4AB04B10" w:rsidR="00091CB5" w:rsidRPr="000B04D4" w:rsidRDefault="00091CB5" w:rsidP="00296BA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683C8DA3" wp14:editId="2839F1E2">
                        <wp:extent cx="2445385" cy="1515110"/>
                        <wp:effectExtent l="0" t="0" r="0" b="8890"/>
                        <wp:docPr id="2071503380" name="Imagen 5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1503380" name=""/>
                                <pic:cNvPicPr/>
                              </pic:nvPicPr>
                              <pic:blipFill>
                                <a:blip r:embed="rId6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1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091CB5" w14:paraId="19B5300F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438F9EF" w14:textId="0CE885A7" w:rsidR="00091CB5" w:rsidRPr="00BE6656" w:rsidRDefault="00091CB5" w:rsidP="00296BAD">
                        <w:pPr>
                          <w:jc w:val="right"/>
                          <w:rPr>
                            <w:rStyle w:val="Fuerte"/>
                            <w:bCs/>
                          </w:rPr>
                        </w:pPr>
                        <w: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8D90C2E" w14:textId="4F5C0A18" w:rsidR="00091CB5" w:rsidRPr="00BE6656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Unión rígida</w:t>
                        </w:r>
                      </w:p>
                    </w:tc>
                  </w:tr>
                  <w:tr w:rsidR="00091CB5" w14:paraId="704FC991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900F87D" w14:textId="3FF4ACB2" w:rsidR="00091CB5" w:rsidRDefault="00091CB5" w:rsidP="00296BAD">
                        <w:pPr>
                          <w:jc w:val="right"/>
                        </w:pPr>
                        <w:r>
                          <w:t>Componentes: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54983BE" w14:textId="28920D98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2 Sólido(s)</w:t>
                        </w:r>
                      </w:p>
                    </w:tc>
                  </w:tr>
                  <w:tr w:rsidR="00091CB5" w14:paraId="762BB095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76D6E21" w14:textId="05222DDB" w:rsidR="00091CB5" w:rsidRDefault="00091CB5" w:rsidP="00296BAD">
                        <w:pPr>
                          <w:jc w:val="right"/>
                        </w:pPr>
                        <w:r>
                          <w:t>Opciones: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C26C39F" w14:textId="0B45E96D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Mallado independiente</w:t>
                        </w:r>
                      </w:p>
                    </w:tc>
                  </w:tr>
                </w:tbl>
                <w:p w14:paraId="57015FC7" w14:textId="77777777" w:rsidR="00091CB5" w:rsidRPr="00211C62" w:rsidRDefault="00091CB5" w:rsidP="00296BA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</w:tr>
            <w:tr w:rsidR="00091CB5" w14:paraId="6E933E06" w14:textId="77777777" w:rsidTr="00091CB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E915560" w14:textId="14226653" w:rsidR="00091CB5" w:rsidRPr="00211C62" w:rsidRDefault="00091CB5" w:rsidP="00296BAD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Interacción entre componentes-13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188522BD" w14:textId="4BEED91E" w:rsidR="00091CB5" w:rsidRPr="000B04D4" w:rsidRDefault="00091CB5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250C1EC1" wp14:editId="3854CC9A">
                        <wp:extent cx="2445385" cy="1515110"/>
                        <wp:effectExtent l="0" t="0" r="0" b="8890"/>
                        <wp:docPr id="1803183338" name="Imagen 5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183338" name=""/>
                                <pic:cNvPicPr/>
                              </pic:nvPicPr>
                              <pic:blipFill>
                                <a:blip r:embed="rId6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1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091CB5" w14:paraId="3ECBC5C3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6925E7D" w14:textId="6627F0CF" w:rsidR="00091CB5" w:rsidRPr="00BE6656" w:rsidRDefault="00091CB5" w:rsidP="00296BAD">
                        <w:pPr>
                          <w:jc w:val="right"/>
                          <w:rPr>
                            <w:rStyle w:val="Fuerte"/>
                            <w:bCs/>
                          </w:rPr>
                        </w:pPr>
                        <w: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83FB33B" w14:textId="254E284B" w:rsidR="00091CB5" w:rsidRPr="00BE6656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Unión rígida</w:t>
                        </w:r>
                      </w:p>
                    </w:tc>
                  </w:tr>
                  <w:tr w:rsidR="00091CB5" w14:paraId="4B154CBC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126EB21" w14:textId="0B2D9447" w:rsidR="00091CB5" w:rsidRDefault="00091CB5" w:rsidP="00296BAD">
                        <w:pPr>
                          <w:jc w:val="right"/>
                        </w:pPr>
                        <w:r>
                          <w:t>Componentes: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D171F38" w14:textId="6E9E224F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2 Sólido(s)</w:t>
                        </w:r>
                      </w:p>
                    </w:tc>
                  </w:tr>
                  <w:tr w:rsidR="00091CB5" w14:paraId="0534712B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0761F01" w14:textId="47E63073" w:rsidR="00091CB5" w:rsidRDefault="00091CB5" w:rsidP="00296BAD">
                        <w:pPr>
                          <w:jc w:val="right"/>
                        </w:pPr>
                        <w:r>
                          <w:t>Opciones: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E9069B6" w14:textId="64DD7D99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Mallado independiente</w:t>
                        </w:r>
                      </w:p>
                    </w:tc>
                  </w:tr>
                </w:tbl>
                <w:p w14:paraId="2A6E8FE6" w14:textId="77777777" w:rsidR="00091CB5" w:rsidRPr="00211C62" w:rsidRDefault="00091CB5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091CB5" w14:paraId="6941AA48" w14:textId="77777777" w:rsidTr="00091CB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789F0EB" w14:textId="42DBD9A1" w:rsidR="00091CB5" w:rsidRPr="00211C62" w:rsidRDefault="00091CB5" w:rsidP="00296BAD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Interacción entre componentes-14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vAlign w:val="center"/>
                </w:tcPr>
                <w:p w14:paraId="61EC44E1" w14:textId="1936B94B" w:rsidR="00091CB5" w:rsidRPr="000B04D4" w:rsidRDefault="00091CB5" w:rsidP="00296BA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636F2426" wp14:editId="60690795">
                        <wp:extent cx="2445385" cy="1515110"/>
                        <wp:effectExtent l="0" t="0" r="0" b="8890"/>
                        <wp:docPr id="1490776009" name="Imagen 5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0776009" name=""/>
                                <pic:cNvPicPr/>
                              </pic:nvPicPr>
                              <pic:blipFill>
                                <a:blip r:embed="rId6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1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091CB5" w14:paraId="3BDA0B97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01B5FF4" w14:textId="1CBD4412" w:rsidR="00091CB5" w:rsidRPr="00BE6656" w:rsidRDefault="00091CB5" w:rsidP="00296BAD">
                        <w:pPr>
                          <w:jc w:val="right"/>
                          <w:rPr>
                            <w:rStyle w:val="Fuerte"/>
                            <w:bCs/>
                          </w:rPr>
                        </w:pPr>
                        <w: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53CE2E9" w14:textId="23E92D33" w:rsidR="00091CB5" w:rsidRPr="00BE6656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Unión rígida</w:t>
                        </w:r>
                      </w:p>
                    </w:tc>
                  </w:tr>
                  <w:tr w:rsidR="00091CB5" w14:paraId="643EE2C1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3AA1197" w14:textId="5B8DFA53" w:rsidR="00091CB5" w:rsidRDefault="00091CB5" w:rsidP="00296BAD">
                        <w:pPr>
                          <w:jc w:val="right"/>
                        </w:pPr>
                        <w:r>
                          <w:t>Componentes: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E71866C" w14:textId="70C937C9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1 componente(s), 1 Sólido(s)</w:t>
                        </w:r>
                      </w:p>
                    </w:tc>
                  </w:tr>
                  <w:tr w:rsidR="00091CB5" w14:paraId="5A831789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9EE52BB" w14:textId="722AC4FF" w:rsidR="00091CB5" w:rsidRDefault="00091CB5" w:rsidP="00296BAD">
                        <w:pPr>
                          <w:jc w:val="right"/>
                        </w:pPr>
                        <w:r>
                          <w:t>Opciones: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6E8C2B9" w14:textId="6DD46FDB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Mallado independiente</w:t>
                        </w:r>
                      </w:p>
                    </w:tc>
                  </w:tr>
                </w:tbl>
                <w:p w14:paraId="36FB7EF1" w14:textId="77777777" w:rsidR="00091CB5" w:rsidRPr="00211C62" w:rsidRDefault="00091CB5" w:rsidP="00296BA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</w:tr>
            <w:tr w:rsidR="00091CB5" w14:paraId="7CE4769B" w14:textId="77777777" w:rsidTr="00091CB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0028D31" w14:textId="2A59A12D" w:rsidR="00091CB5" w:rsidRPr="00211C62" w:rsidRDefault="00091CB5" w:rsidP="00296BAD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Interacción entre componentes-15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3CEF5C67" w14:textId="41EC43B8" w:rsidR="00091CB5" w:rsidRPr="000B04D4" w:rsidRDefault="00091CB5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1FEECEC6" wp14:editId="6E161679">
                        <wp:extent cx="2445385" cy="1515110"/>
                        <wp:effectExtent l="0" t="0" r="0" b="8890"/>
                        <wp:docPr id="32922819" name="Imagen 5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922819" name=""/>
                                <pic:cNvPicPr/>
                              </pic:nvPicPr>
                              <pic:blipFill>
                                <a:blip r:embed="rId6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1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091CB5" w14:paraId="34B2EA47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5B8BFD2" w14:textId="0F0C6B33" w:rsidR="00091CB5" w:rsidRPr="00BE6656" w:rsidRDefault="00091CB5" w:rsidP="00296BAD">
                        <w:pPr>
                          <w:jc w:val="right"/>
                          <w:rPr>
                            <w:rStyle w:val="Fuerte"/>
                            <w:bCs/>
                          </w:rPr>
                        </w:pPr>
                        <w: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BA3C469" w14:textId="6A793461" w:rsidR="00091CB5" w:rsidRPr="00BE6656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Unión rígida</w:t>
                        </w:r>
                      </w:p>
                    </w:tc>
                  </w:tr>
                  <w:tr w:rsidR="00091CB5" w14:paraId="31AB7735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BE81F87" w14:textId="1A08F1F1" w:rsidR="00091CB5" w:rsidRDefault="00091CB5" w:rsidP="00296BAD">
                        <w:pPr>
                          <w:jc w:val="right"/>
                        </w:pPr>
                        <w:r>
                          <w:t>Componentes: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30E2B99" w14:textId="64365B2D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1 componente(s), 2 Sólido(s)</w:t>
                        </w:r>
                      </w:p>
                    </w:tc>
                  </w:tr>
                  <w:tr w:rsidR="00091CB5" w14:paraId="0152370B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B23A209" w14:textId="4A16610F" w:rsidR="00091CB5" w:rsidRDefault="00091CB5" w:rsidP="00296BAD">
                        <w:pPr>
                          <w:jc w:val="right"/>
                        </w:pPr>
                        <w:r>
                          <w:t>Opciones: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10BEB64" w14:textId="579661E7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Mallado independiente</w:t>
                        </w:r>
                      </w:p>
                    </w:tc>
                  </w:tr>
                </w:tbl>
                <w:p w14:paraId="4ED2827B" w14:textId="77777777" w:rsidR="00091CB5" w:rsidRPr="00211C62" w:rsidRDefault="00091CB5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091CB5" w14:paraId="287D0A06" w14:textId="77777777" w:rsidTr="00091CB5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AA00F08" w14:textId="3222D83E" w:rsidR="00091CB5" w:rsidRPr="00211C62" w:rsidRDefault="00091CB5" w:rsidP="00296BAD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Interacción entre componentes-16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vAlign w:val="center"/>
                </w:tcPr>
                <w:p w14:paraId="196DA609" w14:textId="173F698B" w:rsidR="00091CB5" w:rsidRPr="000B04D4" w:rsidRDefault="00091CB5" w:rsidP="00296BA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76C0CA0A" wp14:editId="0091A290">
                        <wp:extent cx="2445385" cy="1515110"/>
                        <wp:effectExtent l="0" t="0" r="0" b="8890"/>
                        <wp:docPr id="1825646436" name="Imagen 6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5646436" name=""/>
                                <pic:cNvPicPr/>
                              </pic:nvPicPr>
                              <pic:blipFill>
                                <a:blip r:embed="rId6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1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091CB5" w14:paraId="34DF09F2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E8771FA" w14:textId="3343072D" w:rsidR="00091CB5" w:rsidRPr="00BE6656" w:rsidRDefault="00091CB5" w:rsidP="00296BAD">
                        <w:pPr>
                          <w:jc w:val="right"/>
                          <w:rPr>
                            <w:rStyle w:val="Fuerte"/>
                            <w:bCs/>
                          </w:rPr>
                        </w:pPr>
                        <w: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D2C3AF8" w14:textId="2D771A92" w:rsidR="00091CB5" w:rsidRPr="00BE6656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Unión rígida</w:t>
                        </w:r>
                      </w:p>
                    </w:tc>
                  </w:tr>
                  <w:tr w:rsidR="00091CB5" w14:paraId="072EBA35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2466439" w14:textId="26AA262C" w:rsidR="00091CB5" w:rsidRDefault="00091CB5" w:rsidP="00296BAD">
                        <w:pPr>
                          <w:jc w:val="right"/>
                        </w:pPr>
                        <w:r>
                          <w:t>Componentes: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17F9974" w14:textId="6887322F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2 componente(s)</w:t>
                        </w:r>
                      </w:p>
                    </w:tc>
                  </w:tr>
                  <w:tr w:rsidR="00091CB5" w14:paraId="71276E5F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1564DD2" w14:textId="10C217BE" w:rsidR="00091CB5" w:rsidRDefault="00091CB5" w:rsidP="00296BAD">
                        <w:pPr>
                          <w:jc w:val="right"/>
                        </w:pPr>
                        <w:r>
                          <w:t>Opciones: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6F431CD" w14:textId="011596CA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Mallado independiente</w:t>
                        </w:r>
                      </w:p>
                    </w:tc>
                  </w:tr>
                </w:tbl>
                <w:p w14:paraId="6B8D5830" w14:textId="77777777" w:rsidR="00091CB5" w:rsidRPr="00211C62" w:rsidRDefault="00091CB5" w:rsidP="00296BAD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</w:tr>
            <w:tr w:rsidR="00091CB5" w14:paraId="71290BCF" w14:textId="77777777" w:rsidTr="00091CB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44F3612" w14:textId="0D61D213" w:rsidR="00091CB5" w:rsidRPr="00211C62" w:rsidRDefault="00091CB5" w:rsidP="00296BAD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Interacción entre componentes-17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6DD9F660" w14:textId="178235C0" w:rsidR="00091CB5" w:rsidRPr="000B04D4" w:rsidRDefault="00091CB5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7954CA2F" wp14:editId="163168E4">
                        <wp:extent cx="2445385" cy="1515110"/>
                        <wp:effectExtent l="0" t="0" r="0" b="8890"/>
                        <wp:docPr id="470747554" name="Imagen 6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0747554" name=""/>
                                <pic:cNvPicPr/>
                              </pic:nvPicPr>
                              <pic:blipFill>
                                <a:blip r:embed="rId6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1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Cuadrculamedia1-nfasis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091CB5" w14:paraId="759D6AC6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DCDB6A9" w14:textId="1FFBE3F6" w:rsidR="00091CB5" w:rsidRPr="00BE6656" w:rsidRDefault="00091CB5" w:rsidP="00296BAD">
                        <w:pPr>
                          <w:jc w:val="right"/>
                          <w:rPr>
                            <w:rStyle w:val="Fuerte"/>
                            <w:bCs/>
                          </w:rPr>
                        </w:pPr>
                        <w:r>
                          <w:t>Tipo: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7E55FEA" w14:textId="1D651E2D" w:rsidR="00091CB5" w:rsidRPr="00BE6656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Contacto   (Superficie a superficie)</w:t>
                        </w:r>
                      </w:p>
                    </w:tc>
                  </w:tr>
                  <w:tr w:rsidR="00091CB5" w14:paraId="398679D6" w14:textId="77777777" w:rsidTr="00296BAD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5247F3E" w14:textId="76FCCE25" w:rsidR="00091CB5" w:rsidRDefault="00091CB5" w:rsidP="00296BAD">
                        <w:pPr>
                          <w:jc w:val="right"/>
                        </w:pPr>
                        <w:r>
                          <w:t>Componentes: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4325227" w14:textId="5B7D659D" w:rsidR="00091CB5" w:rsidRDefault="00091CB5" w:rsidP="00296BA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Fuerte"/>
                            <w:b w:val="0"/>
                            <w:bCs w:val="0"/>
                          </w:rPr>
                        </w:pPr>
                        <w:r>
                          <w:rPr>
                            <w:rStyle w:val="Fuerte"/>
                            <w:b w:val="0"/>
                            <w:bCs w:val="0"/>
                          </w:rPr>
                          <w:t>2 Sólido(s)</w:t>
                        </w:r>
                      </w:p>
                    </w:tc>
                  </w:tr>
                </w:tbl>
                <w:p w14:paraId="331614CF" w14:textId="77777777" w:rsidR="00091CB5" w:rsidRPr="00211C62" w:rsidRDefault="00091CB5" w:rsidP="00296BAD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73DA7AA5" w14:textId="330AC9B1" w:rsidR="00104BD8" w:rsidRDefault="00104BD8" w:rsidP="000A7C6B">
            <w:pPr>
              <w:rPr>
                <w:rStyle w:val="A3"/>
              </w:rPr>
            </w:pPr>
          </w:p>
          <w:p w14:paraId="1FA013F0" w14:textId="77777777" w:rsidR="00104BD8" w:rsidRDefault="00104BD8" w:rsidP="000A7C6B"/>
        </w:tc>
      </w:tr>
    </w:tbl>
    <w:p w14:paraId="68AE4B6C" w14:textId="77777777" w:rsidR="00A61A59" w:rsidRDefault="00A61A59" w:rsidP="006936A0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1635B822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1905F4E" w14:textId="52461EB2" w:rsidR="00A61A59" w:rsidRDefault="00091CB5" w:rsidP="000A7C6B">
            <w:pPr>
              <w:pStyle w:val="Ttulo1"/>
            </w:pPr>
            <w:bookmarkStart w:id="15" w:name="_Toc231290521"/>
            <w:r>
              <w:t>Información de malla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605FA654" w14:textId="77777777" w:rsidTr="00091CB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A4EA7C" w14:textId="18454380" w:rsidR="00A9531D" w:rsidRDefault="00091CB5" w:rsidP="00C16188">
                  <w:r>
                    <w:t>Tipo de malla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C464E6" w14:textId="603652C8" w:rsidR="00A9531D" w:rsidRDefault="00091CB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Malla mixta</w:t>
                  </w:r>
                </w:p>
              </w:tc>
            </w:tr>
            <w:tr w:rsidR="00091CB5" w14:paraId="2C604909" w14:textId="77777777" w:rsidTr="00091CB5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7395E9" w14:textId="04DE99C4" w:rsidR="00091CB5" w:rsidRDefault="00091CB5" w:rsidP="00C16188">
                  <w:r>
                    <w:t xml:space="preserve">Mallador utilizado: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4B0088" w14:textId="6ABDB038" w:rsidR="00091CB5" w:rsidRDefault="00091CB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Malla basada en curvatura de combinado</w:t>
                  </w:r>
                </w:p>
              </w:tc>
            </w:tr>
            <w:tr w:rsidR="00091CB5" w14:paraId="59E1C480" w14:textId="77777777" w:rsidTr="00091CB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47291D" w14:textId="453C39B7" w:rsidR="00091CB5" w:rsidRDefault="00091CB5" w:rsidP="00C16188">
                  <w:r>
                    <w:t>Puntos jacobianos para malla de alta calidad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011DD2" w14:textId="327F0BCE" w:rsidR="00091CB5" w:rsidRDefault="00091CB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Puntos</w:t>
                  </w:r>
                </w:p>
              </w:tc>
            </w:tr>
            <w:tr w:rsidR="00091CB5" w14:paraId="39185756" w14:textId="77777777" w:rsidTr="00091CB5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2B20CF" w14:textId="75DB553B" w:rsidR="00091CB5" w:rsidRDefault="00091CB5" w:rsidP="00C16188">
                  <w:r>
                    <w:t>Verificación jacobiana para el vaciado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968FD2" w14:textId="7A61B436" w:rsidR="00091CB5" w:rsidRDefault="00091CB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Activar</w:t>
                  </w:r>
                </w:p>
              </w:tc>
            </w:tr>
            <w:tr w:rsidR="00091CB5" w14:paraId="22F07CA2" w14:textId="77777777" w:rsidTr="00091CB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1A92B1" w14:textId="7EEA0E6B" w:rsidR="00091CB5" w:rsidRDefault="00091CB5" w:rsidP="00C16188">
                  <w:r>
                    <w:t>Tamaño máximo de elemento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7A67E4" w14:textId="74380838" w:rsidR="00091CB5" w:rsidRDefault="00091CB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19,7689 mm</w:t>
                  </w:r>
                </w:p>
              </w:tc>
            </w:tr>
            <w:tr w:rsidR="00091CB5" w14:paraId="6CC4F612" w14:textId="77777777" w:rsidTr="00091CB5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D9D4C7" w14:textId="5B20EF2C" w:rsidR="00091CB5" w:rsidRDefault="00091CB5" w:rsidP="00C16188">
                  <w:r>
                    <w:t>Tamaño mínimo del elemento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C4C4F6" w14:textId="198454B6" w:rsidR="00091CB5" w:rsidRDefault="00091CB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0,988443 mm</w:t>
                  </w:r>
                </w:p>
              </w:tc>
            </w:tr>
            <w:tr w:rsidR="00091CB5" w14:paraId="6E740882" w14:textId="77777777" w:rsidTr="00091CB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A2D6B6" w14:textId="747751BE" w:rsidR="00091CB5" w:rsidRDefault="00091CB5" w:rsidP="00C16188">
                  <w:r>
                    <w:t>Calidad de malla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13BE2F" w14:textId="2087E33B" w:rsidR="00091CB5" w:rsidRDefault="00091CB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Elementos cuadráticos de alto orden</w:t>
                  </w:r>
                </w:p>
              </w:tc>
            </w:tr>
            <w:tr w:rsidR="00091CB5" w14:paraId="345113D0" w14:textId="77777777" w:rsidTr="00091CB5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D9EC84" w14:textId="2571E0A4" w:rsidR="00091CB5" w:rsidRDefault="00091CB5" w:rsidP="00C16188">
                  <w:r>
                    <w:t>Mallar de nuevo las piezas fallidas de forma independiente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53437E" w14:textId="1CC3B165" w:rsidR="00091CB5" w:rsidRDefault="00091CB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Desactivar</w:t>
                  </w:r>
                </w:p>
              </w:tc>
            </w:tr>
            <w:tr w:rsidR="00091CB5" w14:paraId="4DCFF60E" w14:textId="77777777" w:rsidTr="00091CB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2FAADB" w14:textId="3E1F4DEE" w:rsidR="00091CB5" w:rsidRDefault="00091CB5" w:rsidP="00C16188">
                  <w:r>
                    <w:t>Reutilizar malla para partes idénticas en un ensamblaje (solo mallador basado en curvatura combinado)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BA6C0D" w14:textId="51FD6AF1" w:rsidR="00091CB5" w:rsidRDefault="00091CB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Desactivar</w:t>
                  </w:r>
                </w:p>
              </w:tc>
            </w:tr>
          </w:tbl>
          <w:p w14:paraId="507CD3B5" w14:textId="77777777" w:rsidR="00690657" w:rsidRDefault="00690657" w:rsidP="00690657"/>
          <w:p w14:paraId="5FD2B5DF" w14:textId="120043B3" w:rsidR="00A9531D" w:rsidRPr="00690657" w:rsidRDefault="00091CB5" w:rsidP="00690657">
            <w:pPr>
              <w:pStyle w:val="Ttulo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Información de malla - Detalles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68B21827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98142A" w14:textId="4F6D701E" w:rsidR="007107BE" w:rsidRDefault="00091CB5" w:rsidP="00C16188">
                  <w:r>
                    <w:t>Número total de nodos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4A552B" w14:textId="3DE38F29" w:rsidR="007107BE" w:rsidRDefault="00091CB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209433</w:t>
                  </w:r>
                </w:p>
              </w:tc>
            </w:tr>
            <w:tr w:rsidR="00091CB5" w14:paraId="3BA0C713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69E7CF" w14:textId="22020756" w:rsidR="00091CB5" w:rsidRDefault="00091CB5" w:rsidP="00C16188">
                  <w:r>
                    <w:t>Número total de elementos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EEE3A9" w14:textId="42E02324" w:rsidR="00091CB5" w:rsidRDefault="00091CB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117235</w:t>
                  </w:r>
                </w:p>
              </w:tc>
            </w:tr>
            <w:tr w:rsidR="00091CB5" w14:paraId="6245439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37980B" w14:textId="163E1627" w:rsidR="00091CB5" w:rsidRDefault="00091CB5" w:rsidP="00C16188">
                  <w:r>
                    <w:t xml:space="preserve">Tiempo para completar la malla 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D0D9EE" w14:textId="66E48F09" w:rsidR="00091CB5" w:rsidRDefault="00091CB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00:00:30</w:t>
                  </w:r>
                </w:p>
              </w:tc>
            </w:tr>
            <w:tr w:rsidR="00091CB5" w14:paraId="43ED600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A2626D" w14:textId="0489A006" w:rsidR="00091CB5" w:rsidRDefault="00091CB5" w:rsidP="00C16188">
                  <w:r>
                    <w:t xml:space="preserve">Nombre de computadora: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A6A3F8" w14:textId="2ECCB17D" w:rsidR="00091CB5" w:rsidRDefault="00091CB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AB-PC</w:t>
                  </w:r>
                </w:p>
              </w:tc>
            </w:tr>
          </w:tbl>
          <w:p w14:paraId="1F2A180A" w14:textId="2F31F5C8" w:rsidR="002F5299" w:rsidRDefault="002F5299" w:rsidP="00690657">
            <w:pPr>
              <w:pStyle w:val="Ttulo2"/>
              <w:rPr>
                <w:sz w:val="24"/>
                <w:szCs w:val="24"/>
              </w:rPr>
            </w:pPr>
          </w:p>
          <w:p w14:paraId="3566F9F2" w14:textId="0DE0B8BD" w:rsidR="00A61A59" w:rsidRPr="00690657" w:rsidRDefault="00091CB5" w:rsidP="00690657">
            <w:pPr>
              <w:pStyle w:val="Ttulo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Trazados de calidad de malla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0FA5FD62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A8F9141" w14:textId="24599F92" w:rsidR="00A61A59" w:rsidRDefault="00091CB5" w:rsidP="00AB7ED5">
                  <w:pPr>
                    <w:jc w:val="center"/>
                  </w:pPr>
                  <w:r>
                    <w:t>Nombre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00C44A60" w14:textId="71F2B763" w:rsidR="00A61A59" w:rsidRDefault="00091CB5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Tipo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0565FD9A" w14:textId="44F03F4E" w:rsidR="00A61A59" w:rsidRDefault="00091CB5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Mín.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34BE9D51" w14:textId="168195D3" w:rsidR="00A61A59" w:rsidRDefault="00091CB5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Máx.</w:t>
                  </w:r>
                </w:p>
              </w:tc>
            </w:tr>
            <w:tr w:rsidR="00A61A59" w14:paraId="0930CBF9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DF661B1" w14:textId="13AB8168" w:rsidR="00A61A59" w:rsidRPr="004D2956" w:rsidRDefault="00091CB5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Calidad1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00EB7A1" w14:textId="7A3D33ED" w:rsidR="00A61A59" w:rsidRPr="004D2956" w:rsidRDefault="00091CB5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Malla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FA76225" w14:textId="614725DC" w:rsidR="00A61A59" w:rsidRPr="004D2956" w:rsidRDefault="00091CB5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36D0A4D" w14:textId="4AB71C5D" w:rsidR="00A61A59" w:rsidRPr="004D2956" w:rsidRDefault="00091CB5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68FAFC20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00DB213" w14:textId="3958115C" w:rsidR="00A61A59" w:rsidRDefault="00091CB5" w:rsidP="000A7C6B">
                  <w:pPr>
                    <w:jc w:val="center"/>
                    <w:rPr>
                      <w:rStyle w:val="Fuerte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029EB7EA" wp14:editId="34E857C5">
                        <wp:extent cx="6691630" cy="4145915"/>
                        <wp:effectExtent l="0" t="0" r="0" b="6985"/>
                        <wp:docPr id="686024385" name="Imagen 6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6024385" name=""/>
                                <pic:cNvPicPr/>
                              </pic:nvPicPr>
                              <pic:blipFill>
                                <a:blip r:embed="rId6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4145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755999" w14:textId="40870AD7" w:rsidR="00A61A59" w:rsidRPr="004D2956" w:rsidRDefault="00091CB5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EnsamblajeFinal_Est-Análisis estático 1-Calidad-Calidad1</w:t>
                  </w:r>
                </w:p>
              </w:tc>
            </w:tr>
          </w:tbl>
          <w:p w14:paraId="2C7EC419" w14:textId="654AA64C" w:rsidR="00A61A59" w:rsidRPr="00F077CB" w:rsidRDefault="00A61A59" w:rsidP="000A7C6B"/>
        </w:tc>
      </w:tr>
    </w:tbl>
    <w:p w14:paraId="25E59F4C" w14:textId="77777777" w:rsidR="002C53F9" w:rsidRDefault="002C53F9" w:rsidP="006936A0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247FF0D2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51CE582" w14:textId="0F93CDDC" w:rsidR="002C53F9" w:rsidRDefault="00091CB5" w:rsidP="000A7C6B">
            <w:pPr>
              <w:pStyle w:val="Ttulo1"/>
            </w:pPr>
            <w:bookmarkStart w:id="16" w:name="_Toc231290522"/>
            <w:r>
              <w:t>Detalles del sensor</w:t>
            </w:r>
            <w:bookmarkEnd w:id="16"/>
          </w:p>
          <w:p w14:paraId="15CAEA01" w14:textId="63F6DF81" w:rsidR="002C53F9" w:rsidRPr="00F077CB" w:rsidRDefault="00091CB5" w:rsidP="000A7C6B">
            <w:r>
              <w:t>No hay datos</w:t>
            </w:r>
          </w:p>
        </w:tc>
      </w:tr>
    </w:tbl>
    <w:p w14:paraId="5B467491" w14:textId="77777777" w:rsidR="005F5B79" w:rsidRDefault="005F5B79" w:rsidP="00F12133"/>
    <w:tbl>
      <w:tblPr>
        <w:tblStyle w:val="Tablaconcuadrcula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7FE66B5C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38F2B512" w14:textId="5D1638B5" w:rsidR="005F5B79" w:rsidRDefault="00091CB5" w:rsidP="000A7C6B">
            <w:pPr>
              <w:pStyle w:val="Ttulo1"/>
            </w:pPr>
            <w:bookmarkStart w:id="17" w:name="_Toc231290523"/>
            <w:r>
              <w:t>Fuerzas resultantes</w:t>
            </w:r>
            <w:bookmarkEnd w:id="17"/>
          </w:p>
          <w:p w14:paraId="52193793" w14:textId="306E431A" w:rsidR="005F5B79" w:rsidRPr="000B04D4" w:rsidRDefault="00091CB5" w:rsidP="000A7C6B">
            <w:pPr>
              <w:pStyle w:val="Ttulo2"/>
            </w:pPr>
            <w:r>
              <w:t>Fuerzas de reacción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4B92E4BD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C75D98C" w14:textId="5817DA1D" w:rsidR="005F5B79" w:rsidRDefault="00091CB5" w:rsidP="000A7C6B">
                  <w:r>
                    <w:t>Conjunto de selecciones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0278CDA" w14:textId="6C6669A3" w:rsidR="005F5B79" w:rsidRDefault="00091CB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Unidades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8535B7D" w14:textId="239B27A7" w:rsidR="005F5B79" w:rsidRDefault="00091CB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0E9B183" w14:textId="3832E870" w:rsidR="005F5B79" w:rsidRDefault="00091CB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04BC608" w14:textId="5E048950" w:rsidR="005F5B79" w:rsidRDefault="00091CB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5F8F9C5" w14:textId="5F1D9E78" w:rsidR="005F5B79" w:rsidRDefault="00091CB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Resultante</w:t>
                  </w:r>
                </w:p>
              </w:tc>
            </w:tr>
            <w:tr w:rsidR="005F5B79" w14:paraId="2A799395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D5E0F42" w14:textId="2617620E" w:rsidR="005F5B79" w:rsidRPr="004D2956" w:rsidRDefault="00091CB5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Todo el modelo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C7C46B1" w14:textId="2FEF7B31" w:rsidR="005F5B79" w:rsidRPr="004D2956" w:rsidRDefault="00091CB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6B0EDD6" w14:textId="124CFABA" w:rsidR="005F5B79" w:rsidRPr="004D2956" w:rsidRDefault="00091CB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0,00314714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CA0F633" w14:textId="140BD7B9" w:rsidR="005F5B79" w:rsidRPr="004D2956" w:rsidRDefault="00091CB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1,65559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611B2A2" w14:textId="6F14A557" w:rsidR="005F5B79" w:rsidRPr="004D2956" w:rsidRDefault="00091CB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0,466267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FFEBBDB" w14:textId="0E5538AA" w:rsidR="005F5B79" w:rsidRPr="004D2956" w:rsidRDefault="00091CB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1,72</w:t>
                  </w:r>
                </w:p>
              </w:tc>
            </w:tr>
          </w:tbl>
          <w:p w14:paraId="151F7880" w14:textId="1644DC13" w:rsidR="005F5B79" w:rsidRPr="000B04D4" w:rsidRDefault="00091CB5" w:rsidP="000A7C6B">
            <w:pPr>
              <w:pStyle w:val="Ttulo2"/>
            </w:pPr>
            <w:r>
              <w:t>Momentos de reacción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23DC1657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35E70E8" w14:textId="36F45CAB" w:rsidR="005F5B79" w:rsidRDefault="00091CB5" w:rsidP="000A7C6B">
                  <w:r>
                    <w:t>Conjunto de selecciones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91E6D25" w14:textId="7981505A" w:rsidR="005F5B79" w:rsidRDefault="00091CB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Unidades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F4DD777" w14:textId="1D84EAF5" w:rsidR="005F5B79" w:rsidRDefault="00091CB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84FE4D2" w14:textId="3CB7F383" w:rsidR="005F5B79" w:rsidRDefault="00091CB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C0A180B" w14:textId="75D36591" w:rsidR="005F5B79" w:rsidRDefault="00091CB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A4929F9" w14:textId="5FB8B362" w:rsidR="005F5B79" w:rsidRDefault="00091CB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Resultante</w:t>
                  </w:r>
                </w:p>
              </w:tc>
            </w:tr>
            <w:tr w:rsidR="005F5B79" w14:paraId="1577617D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D51DC20" w14:textId="5793D33A" w:rsidR="005F5B79" w:rsidRPr="004D2956" w:rsidRDefault="00091CB5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Todo el modelo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8768D44" w14:textId="70F496B6" w:rsidR="005F5B79" w:rsidRPr="004D2956" w:rsidRDefault="00091CB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7165B25" w14:textId="0F366A63" w:rsidR="005F5B79" w:rsidRPr="004D2956" w:rsidRDefault="00091CB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FB3746F" w14:textId="7805AC52" w:rsidR="005F5B79" w:rsidRPr="004D2956" w:rsidRDefault="00091CB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2867F91" w14:textId="49EC6BCE" w:rsidR="005F5B79" w:rsidRPr="004D2956" w:rsidRDefault="00091CB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CD8D530" w14:textId="4BC6A293" w:rsidR="005F5B79" w:rsidRPr="004D2956" w:rsidRDefault="00091CB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1FE3C417" w14:textId="77777777" w:rsidR="005F5B79" w:rsidRDefault="005F5B79" w:rsidP="000A7C6B"/>
        </w:tc>
      </w:tr>
      <w:tr w:rsidR="005F5B79" w14:paraId="4710CF02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45B1B3CA" w14:textId="253E7C24" w:rsidR="00C6072D" w:rsidRPr="000B04D4" w:rsidRDefault="00091CB5" w:rsidP="00C6072D">
            <w:pPr>
              <w:pStyle w:val="Ttulo2"/>
            </w:pPr>
            <w:bookmarkStart w:id="18" w:name="_Toc243733151"/>
            <w:bookmarkStart w:id="19" w:name="_Toc245020119"/>
            <w:bookmarkStart w:id="20" w:name="_Toc245020151"/>
            <w:r>
              <w:t>Fuerzas de cuerpo libre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04AC0814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D4B2087" w14:textId="04394941" w:rsidR="00C6072D" w:rsidRDefault="00091CB5" w:rsidP="00C6072D">
                  <w:r>
                    <w:t>Conjunto de selecciones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62BB435" w14:textId="1E1E5D12" w:rsidR="00C6072D" w:rsidRDefault="00091CB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Unidades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5AD34EF" w14:textId="04D1EFAD" w:rsidR="00C6072D" w:rsidRDefault="00091CB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0D4B34E" w14:textId="4F61DA45" w:rsidR="00C6072D" w:rsidRDefault="00091CB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AEF8231" w14:textId="4D0F534D" w:rsidR="00C6072D" w:rsidRDefault="00091CB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16256E3" w14:textId="5356E36E" w:rsidR="00C6072D" w:rsidRDefault="00091CB5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Resultante</w:t>
                  </w:r>
                </w:p>
              </w:tc>
            </w:tr>
            <w:tr w:rsidR="00C6072D" w14:paraId="53423091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6BE90ED" w14:textId="24BBE8FB" w:rsidR="00C6072D" w:rsidRPr="004D2956" w:rsidRDefault="00091CB5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Todo el modelo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7CAADA3" w14:textId="0DE52E92" w:rsidR="00C6072D" w:rsidRPr="004D2956" w:rsidRDefault="00091CB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5742260" w14:textId="04E46577" w:rsidR="00C6072D" w:rsidRPr="004D2956" w:rsidRDefault="00091CB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-5,03957e-05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357A6C0" w14:textId="77FF5EB5" w:rsidR="00C6072D" w:rsidRPr="004D2956" w:rsidRDefault="00091CB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-2,15769e-05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4A4E07A" w14:textId="5FFB9E84" w:rsidR="00C6072D" w:rsidRPr="004D2956" w:rsidRDefault="00091CB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1,66297e-05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444822A" w14:textId="475FD6FD" w:rsidR="00C6072D" w:rsidRPr="004D2956" w:rsidRDefault="00091CB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5,72873e-05</w:t>
                  </w:r>
                </w:p>
              </w:tc>
            </w:tr>
          </w:tbl>
          <w:p w14:paraId="2D4E0411" w14:textId="7D9AF3F5" w:rsidR="00C6072D" w:rsidRPr="000B04D4" w:rsidRDefault="00091CB5" w:rsidP="00C6072D">
            <w:pPr>
              <w:pStyle w:val="Ttulo2"/>
            </w:pPr>
            <w:r>
              <w:t>Momentos de cuerpo libre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4A1676F5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4FECE67" w14:textId="2E83673F" w:rsidR="00C6072D" w:rsidRDefault="00091CB5" w:rsidP="005C6EA8">
                  <w:r>
                    <w:t>Conjunto de selecciones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E41112B" w14:textId="60D31AC4" w:rsidR="00C6072D" w:rsidRDefault="00091CB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Unidades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13C90F7" w14:textId="48C52730" w:rsidR="00C6072D" w:rsidRDefault="00091CB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B920E41" w14:textId="1DE29EEF" w:rsidR="00C6072D" w:rsidRDefault="00091CB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D3981C4" w14:textId="019A35DD" w:rsidR="00C6072D" w:rsidRDefault="00091CB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23443B7" w14:textId="43EA1501" w:rsidR="00C6072D" w:rsidRDefault="00091CB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Resultante</w:t>
                  </w:r>
                </w:p>
              </w:tc>
            </w:tr>
            <w:tr w:rsidR="00C6072D" w14:paraId="14034A40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ADE66AD" w14:textId="021CA612" w:rsidR="00C6072D" w:rsidRPr="004D2956" w:rsidRDefault="00091CB5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Todo el modelo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115D43D" w14:textId="1DB6B4DC" w:rsidR="00C6072D" w:rsidRPr="004D2956" w:rsidRDefault="00091CB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D7BF662" w14:textId="4E7D3560" w:rsidR="00C6072D" w:rsidRPr="004D2956" w:rsidRDefault="00091CB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1,67469e-05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7A7FFB7" w14:textId="19F8008E" w:rsidR="00C6072D" w:rsidRPr="004D2956" w:rsidRDefault="00091CB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-0,00253946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30A01D3" w14:textId="14110354" w:rsidR="00C6072D" w:rsidRPr="004D2956" w:rsidRDefault="00091CB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0,00124772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1F4B653" w14:textId="0634A3E7" w:rsidR="00C6072D" w:rsidRPr="004D2956" w:rsidRDefault="00091CB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0,00282948</w:t>
                  </w:r>
                </w:p>
              </w:tc>
            </w:tr>
          </w:tbl>
          <w:p w14:paraId="3DD24794" w14:textId="57BC48EA" w:rsidR="005F5B79" w:rsidRDefault="005F5B79" w:rsidP="000A7C6B"/>
        </w:tc>
      </w:tr>
      <w:bookmarkEnd w:id="18"/>
      <w:bookmarkEnd w:id="19"/>
      <w:bookmarkEnd w:id="20"/>
    </w:tbl>
    <w:p w14:paraId="6AE25C30" w14:textId="77777777" w:rsidR="00EC2432" w:rsidRDefault="00EC2432" w:rsidP="00EC243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2D3FEFE2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4871A66" w14:textId="5097F820" w:rsidR="0050542D" w:rsidRPr="00091CB5" w:rsidRDefault="00091CB5" w:rsidP="00091CB5">
            <w:pPr>
              <w:pStyle w:val="Ttulo1"/>
            </w:pPr>
            <w:bookmarkStart w:id="21" w:name="_Toc231290524"/>
            <w:r>
              <w:t>Vigas</w:t>
            </w:r>
            <w:bookmarkEnd w:id="21"/>
          </w:p>
          <w:p w14:paraId="0962C583" w14:textId="045581EE" w:rsidR="00EC2432" w:rsidRDefault="00091CB5" w:rsidP="000A7C6B">
            <w:r>
              <w:rPr>
                <w:sz w:val="24"/>
                <w:szCs w:val="24"/>
              </w:rPr>
              <w:t>No hay datos</w:t>
            </w:r>
          </w:p>
        </w:tc>
      </w:tr>
    </w:tbl>
    <w:p w14:paraId="08E27AE9" w14:textId="77777777" w:rsidR="00EC2432" w:rsidRDefault="00EC2432" w:rsidP="0094009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4FFD8097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391ECE5" w14:textId="6FC79CAB" w:rsidR="00EC2432" w:rsidRDefault="00091CB5" w:rsidP="000A7C6B">
            <w:pPr>
              <w:pStyle w:val="Ttulo1"/>
            </w:pPr>
            <w:bookmarkStart w:id="22" w:name="_Toc243733152"/>
            <w:bookmarkStart w:id="23" w:name="_Toc245020120"/>
            <w:bookmarkStart w:id="24" w:name="_Toc245020152"/>
            <w:bookmarkStart w:id="25" w:name="_Toc231290525"/>
            <w:r>
              <w:t>Resultados del estudio</w:t>
            </w:r>
            <w:bookmarkEnd w:id="25"/>
          </w:p>
          <w:p w14:paraId="6ED157A6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2847"/>
              <w:gridCol w:w="2635"/>
              <w:gridCol w:w="2614"/>
            </w:tblGrid>
            <w:tr w:rsidR="00091CB5" w14:paraId="5E73813B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FA0135C" w14:textId="2BC44ED6" w:rsidR="00091CB5" w:rsidRDefault="00091CB5" w:rsidP="00091CB5">
                  <w:r>
                    <w:t>Nombre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B13882A" w14:textId="229D7C56" w:rsidR="00091CB5" w:rsidRDefault="00091CB5" w:rsidP="00091C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Tipo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75B81A2" w14:textId="397695A6" w:rsidR="00091CB5" w:rsidRDefault="00091CB5" w:rsidP="00091C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Mín.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C88FD8A" w14:textId="66BE2944" w:rsidR="00091CB5" w:rsidRDefault="00091CB5" w:rsidP="00091C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Máx.</w:t>
                  </w:r>
                </w:p>
              </w:tc>
            </w:tr>
            <w:tr w:rsidR="00091CB5" w14:paraId="761F1E38" w14:textId="77777777" w:rsidTr="00296B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0319612" w14:textId="08274FCA" w:rsidR="00091CB5" w:rsidRPr="004D2956" w:rsidRDefault="00091CB5" w:rsidP="00091CB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Tensiones1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956D7A7" w14:textId="3590C234" w:rsidR="00091CB5" w:rsidRPr="004D2956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Tensión de von Mises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E0B8E3F" w14:textId="77777777" w:rsidR="00091CB5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0,000e+00N/m^2</w:t>
                  </w:r>
                </w:p>
                <w:p w14:paraId="739BF476" w14:textId="5C5CE033" w:rsidR="00091CB5" w:rsidRPr="004D2956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Nodo: 40751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DC6BDF8" w14:textId="77777777" w:rsidR="00091CB5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1,683e+07N/m^2</w:t>
                  </w:r>
                </w:p>
                <w:p w14:paraId="40FE480E" w14:textId="1C7278B6" w:rsidR="00091CB5" w:rsidRPr="004D2956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Nodo: 203484</w:t>
                  </w:r>
                </w:p>
              </w:tc>
            </w:tr>
            <w:tr w:rsidR="00091CB5" w14:paraId="504C72E4" w14:textId="77777777" w:rsidTr="00296BAD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2D74215" w14:textId="3DBBF6F1" w:rsidR="00091CB5" w:rsidRDefault="00091CB5" w:rsidP="00091CB5">
                  <w:pPr>
                    <w:jc w:val="center"/>
                    <w:rPr>
                      <w:rStyle w:val="Fuerte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EFD46A0" wp14:editId="738B2E7A">
                        <wp:extent cx="6858000" cy="4248785"/>
                        <wp:effectExtent l="0" t="0" r="0" b="0"/>
                        <wp:docPr id="703724537" name="Imagen 6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3724537" name=""/>
                                <pic:cNvPicPr/>
                              </pic:nvPicPr>
                              <pic:blipFill>
                                <a:blip r:embed="rId6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248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70EDD4C" w14:textId="632C464A" w:rsidR="00091CB5" w:rsidRPr="004D2956" w:rsidRDefault="00091CB5" w:rsidP="00091CB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EnsamblajeFinal_Est-Análisis estático 1-Tensiones-Tensiones1</w:t>
                  </w:r>
                </w:p>
              </w:tc>
            </w:tr>
          </w:tbl>
          <w:p w14:paraId="5DC27A2E" w14:textId="77777777" w:rsidR="00091CB5" w:rsidRDefault="00091CB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97"/>
              <w:gridCol w:w="3196"/>
              <w:gridCol w:w="2332"/>
              <w:gridCol w:w="2313"/>
            </w:tblGrid>
            <w:tr w:rsidR="00091CB5" w14:paraId="56FB7386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B85455B" w14:textId="4BAEA58E" w:rsidR="00091CB5" w:rsidRDefault="00091CB5" w:rsidP="00091CB5">
                  <w:r>
                    <w:t>Nombre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2C28ECC" w14:textId="7E5C9123" w:rsidR="00091CB5" w:rsidRDefault="00091CB5" w:rsidP="00091C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Tipo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CED00AE" w14:textId="62101014" w:rsidR="00091CB5" w:rsidRDefault="00091CB5" w:rsidP="00091C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Mín.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B3FBB25" w14:textId="19A8269B" w:rsidR="00091CB5" w:rsidRDefault="00091CB5" w:rsidP="00091C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Máx.</w:t>
                  </w:r>
                </w:p>
              </w:tc>
            </w:tr>
            <w:tr w:rsidR="00091CB5" w14:paraId="7570D7A5" w14:textId="77777777" w:rsidTr="00296B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78BC9E7" w14:textId="70ECAF01" w:rsidR="00091CB5" w:rsidRPr="004D2956" w:rsidRDefault="00091CB5" w:rsidP="00091CB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Desplazamientos1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8CD5DD0" w14:textId="5B5658D5" w:rsidR="00091CB5" w:rsidRPr="004D2956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Desplazamientos resultantes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3882334" w14:textId="77777777" w:rsidR="00091CB5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0,000e+00mm</w:t>
                  </w:r>
                </w:p>
                <w:p w14:paraId="1994C590" w14:textId="58BB6DB6" w:rsidR="00091CB5" w:rsidRPr="004D2956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Nodo: 40751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82C4EEA" w14:textId="77777777" w:rsidR="00091CB5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2,174e+00mm</w:t>
                  </w:r>
                </w:p>
                <w:p w14:paraId="7B6BE659" w14:textId="06DC57EE" w:rsidR="00091CB5" w:rsidRPr="004D2956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Nodo: 200</w:t>
                  </w:r>
                </w:p>
              </w:tc>
            </w:tr>
            <w:tr w:rsidR="00091CB5" w14:paraId="53DB2129" w14:textId="77777777" w:rsidTr="00296BAD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0DC3C4" w14:textId="21CF864B" w:rsidR="00091CB5" w:rsidRDefault="00091CB5" w:rsidP="00091CB5">
                  <w:pPr>
                    <w:jc w:val="center"/>
                    <w:rPr>
                      <w:rStyle w:val="Fuerte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315FAC83" wp14:editId="5E608285">
                        <wp:extent cx="6858000" cy="4248785"/>
                        <wp:effectExtent l="0" t="0" r="0" b="0"/>
                        <wp:docPr id="1991068642" name="Imagen 6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1068642" name=""/>
                                <pic:cNvPicPr/>
                              </pic:nvPicPr>
                              <pic:blipFill>
                                <a:blip r:embed="rId7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248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C1BDC30" w14:textId="2FAFD910" w:rsidR="00091CB5" w:rsidRPr="004D2956" w:rsidRDefault="00091CB5" w:rsidP="00091CB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EnsamblajeFinal_Est-Análisis estático 1-Desplazamientos-Desplazamientos1</w:t>
                  </w:r>
                </w:p>
              </w:tc>
            </w:tr>
          </w:tbl>
          <w:p w14:paraId="02300EB5" w14:textId="77777777" w:rsidR="00091CB5" w:rsidRDefault="00091CB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32"/>
              <w:gridCol w:w="3217"/>
              <w:gridCol w:w="2305"/>
              <w:gridCol w:w="2284"/>
            </w:tblGrid>
            <w:tr w:rsidR="00091CB5" w14:paraId="4E1CC7E4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6C44171" w14:textId="5987936E" w:rsidR="00091CB5" w:rsidRDefault="00091CB5" w:rsidP="00091CB5">
                  <w:r>
                    <w:t>Nombre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20F3629" w14:textId="63BAA47B" w:rsidR="00091CB5" w:rsidRDefault="00091CB5" w:rsidP="00091C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Tipo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C9D9FE2" w14:textId="130B6178" w:rsidR="00091CB5" w:rsidRDefault="00091CB5" w:rsidP="00091C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Mín.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60B648A" w14:textId="3EEEA6DD" w:rsidR="00091CB5" w:rsidRDefault="00091CB5" w:rsidP="00091C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Máx.</w:t>
                  </w:r>
                </w:p>
              </w:tc>
            </w:tr>
            <w:tr w:rsidR="00091CB5" w14:paraId="50CE829A" w14:textId="77777777" w:rsidTr="00296B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12D53CA" w14:textId="41214FB2" w:rsidR="00091CB5" w:rsidRPr="004D2956" w:rsidRDefault="00091CB5" w:rsidP="00091CB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Deformaciones unitarias1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2F43DAF" w14:textId="7FC8F354" w:rsidR="00091CB5" w:rsidRPr="004D2956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Deformación unitaria equivalente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B993BFE" w14:textId="77777777" w:rsidR="00091CB5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0,000e+00</w:t>
                  </w:r>
                </w:p>
                <w:p w14:paraId="6EEF191F" w14:textId="109F408A" w:rsidR="00091CB5" w:rsidRPr="004D2956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Elemento: 22052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C08DEA9" w14:textId="77777777" w:rsidR="00091CB5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1,077e-04</w:t>
                  </w:r>
                </w:p>
                <w:p w14:paraId="65A39D18" w14:textId="3B52C958" w:rsidR="00091CB5" w:rsidRPr="004D2956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Elemento: 114684</w:t>
                  </w:r>
                </w:p>
              </w:tc>
            </w:tr>
            <w:tr w:rsidR="00091CB5" w14:paraId="7B9FD073" w14:textId="77777777" w:rsidTr="00296BAD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D752278" w14:textId="6AECE114" w:rsidR="00091CB5" w:rsidRDefault="00091CB5" w:rsidP="00091CB5">
                  <w:pPr>
                    <w:jc w:val="center"/>
                    <w:rPr>
                      <w:rStyle w:val="Fuerte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1C83B9EC" wp14:editId="45096CF1">
                        <wp:extent cx="6858000" cy="4248785"/>
                        <wp:effectExtent l="0" t="0" r="0" b="0"/>
                        <wp:docPr id="1814531688" name="Imagen 6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4531688" name=""/>
                                <pic:cNvPicPr/>
                              </pic:nvPicPr>
                              <pic:blipFill>
                                <a:blip r:embed="rId7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248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B804E0" w14:textId="7C5584A5" w:rsidR="00091CB5" w:rsidRPr="004D2956" w:rsidRDefault="00091CB5" w:rsidP="00091CB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EnsamblajeFinal_Est-Análisis estático 1-Deformaciones unitarias-Deformaciones unitarias1</w:t>
                  </w:r>
                </w:p>
              </w:tc>
            </w:tr>
          </w:tbl>
          <w:p w14:paraId="0210173F" w14:textId="77777777" w:rsidR="00091CB5" w:rsidRDefault="00091CB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6"/>
              <w:gridCol w:w="3320"/>
              <w:gridCol w:w="2107"/>
              <w:gridCol w:w="2635"/>
            </w:tblGrid>
            <w:tr w:rsidR="00091CB5" w14:paraId="4F39CBF2" w14:textId="77777777" w:rsidTr="00296BA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8CCB447" w14:textId="4EE77405" w:rsidR="00091CB5" w:rsidRDefault="00091CB5" w:rsidP="00091CB5">
                  <w:r>
                    <w:t>Nombre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02CBB45" w14:textId="52AF38C6" w:rsidR="00091CB5" w:rsidRDefault="00091CB5" w:rsidP="00091C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Tipo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F1917BD" w14:textId="5A3CD51D" w:rsidR="00091CB5" w:rsidRDefault="00091CB5" w:rsidP="00091C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Mín.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0B0870D" w14:textId="301A69E3" w:rsidR="00091CB5" w:rsidRDefault="00091CB5" w:rsidP="00091CB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Máx.</w:t>
                  </w:r>
                </w:p>
              </w:tc>
            </w:tr>
            <w:tr w:rsidR="00091CB5" w14:paraId="4AB896C0" w14:textId="77777777" w:rsidTr="00296BA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751F507" w14:textId="09D92A15" w:rsidR="00091CB5" w:rsidRPr="004D2956" w:rsidRDefault="00091CB5" w:rsidP="00091CB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de seguridad1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E31FFE3" w14:textId="3083EFBD" w:rsidR="00091CB5" w:rsidRPr="004D2956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Automático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C6FAF75" w14:textId="77777777" w:rsidR="00091CB5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3,278</w:t>
                  </w:r>
                </w:p>
                <w:p w14:paraId="7F326221" w14:textId="33AAC936" w:rsidR="00091CB5" w:rsidRPr="004D2956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Nodo: 203484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9243EE4" w14:textId="77777777" w:rsidR="00091CB5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10.000.000.272.564.224,000</w:t>
                  </w:r>
                </w:p>
                <w:p w14:paraId="4AEB94CF" w14:textId="6E8D7F33" w:rsidR="00091CB5" w:rsidRPr="004D2956" w:rsidRDefault="00091CB5" w:rsidP="00091C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Nodo: 40751</w:t>
                  </w:r>
                </w:p>
              </w:tc>
            </w:tr>
            <w:tr w:rsidR="00091CB5" w14:paraId="4782D98B" w14:textId="77777777" w:rsidTr="00296BAD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7C1D84" w14:textId="699E79C9" w:rsidR="00091CB5" w:rsidRDefault="00091CB5" w:rsidP="00091CB5">
                  <w:pPr>
                    <w:jc w:val="center"/>
                    <w:rPr>
                      <w:rStyle w:val="Fuerte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7FB303BC" wp14:editId="3DE4FBD9">
                        <wp:extent cx="6858000" cy="4248785"/>
                        <wp:effectExtent l="0" t="0" r="0" b="0"/>
                        <wp:docPr id="22843633" name="Imagen 6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843633" name=""/>
                                <pic:cNvPicPr/>
                              </pic:nvPicPr>
                              <pic:blipFill>
                                <a:blip r:embed="rId7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248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2851BA9" w14:textId="1F74AAC4" w:rsidR="00091CB5" w:rsidRPr="004D2956" w:rsidRDefault="00091CB5" w:rsidP="00091CB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Fuerte"/>
                      <w:noProof/>
                      <w:sz w:val="20"/>
                      <w:szCs w:val="20"/>
                    </w:rPr>
                    <w:t>EnsamblajeFinal_Est-Análisis estático 1-Factor de seguridad-Factor de seguridad1</w:t>
                  </w:r>
                </w:p>
              </w:tc>
            </w:tr>
          </w:tbl>
          <w:p w14:paraId="2EFFEDAC" w14:textId="77777777" w:rsidR="00091CB5" w:rsidRPr="000B04D4" w:rsidRDefault="00091CB5" w:rsidP="000A7C6B"/>
          <w:bookmarkEnd w:id="22"/>
          <w:bookmarkEnd w:id="23"/>
          <w:bookmarkEnd w:id="24"/>
          <w:p w14:paraId="57BEDBA7" w14:textId="5BFFADC3" w:rsidR="00EC2432" w:rsidRDefault="00EC2432" w:rsidP="000A7C6B"/>
        </w:tc>
      </w:tr>
    </w:tbl>
    <w:p w14:paraId="4B3B0269" w14:textId="77777777" w:rsidR="000B1701" w:rsidRDefault="000B1701" w:rsidP="000B170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0C19738A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B31AF29" w14:textId="4B8643C1" w:rsidR="000B1701" w:rsidRDefault="00091CB5" w:rsidP="00091CB5">
            <w:pPr>
              <w:pStyle w:val="Ttulo1"/>
            </w:pPr>
            <w:bookmarkStart w:id="26" w:name="_Toc231290526"/>
            <w:r>
              <w:t>Conclusión</w:t>
            </w:r>
            <w:bookmarkEnd w:id="26"/>
          </w:p>
        </w:tc>
      </w:tr>
    </w:tbl>
    <w:p w14:paraId="53E8B40E" w14:textId="134747CB" w:rsidR="00AC3438" w:rsidRPr="00AC3438" w:rsidRDefault="00AC3438" w:rsidP="00FE0924"/>
    <w:sectPr w:rsidR="00AC3438" w:rsidRPr="00AC3438" w:rsidSect="001B3C87">
      <w:footerReference w:type="default" r:id="rId73"/>
      <w:footerReference w:type="first" r:id="rId74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6D288" w14:textId="77777777" w:rsidR="00CC5448" w:rsidRDefault="00CC5448" w:rsidP="00F25CD7">
      <w:pPr>
        <w:spacing w:after="0" w:line="240" w:lineRule="auto"/>
      </w:pPr>
      <w:r>
        <w:separator/>
      </w:r>
    </w:p>
  </w:endnote>
  <w:endnote w:type="continuationSeparator" w:id="0">
    <w:p w14:paraId="50B1E23F" w14:textId="77777777" w:rsidR="00CC5448" w:rsidRDefault="00CC5448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3E0BFFD8" w14:textId="77777777" w:rsidTr="003E1AE9">
      <w:tc>
        <w:tcPr>
          <w:tcW w:w="867" w:type="pct"/>
        </w:tcPr>
        <w:p w14:paraId="388A6A75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1737FB82" wp14:editId="59B86B3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3122D210" w14:textId="15894322" w:rsidR="00FD315C" w:rsidRDefault="001B3C87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Analizado con SOLIDWORKS Simulation</w:t>
          </w:r>
        </w:p>
      </w:tc>
      <w:tc>
        <w:tcPr>
          <w:tcW w:w="2079" w:type="pct"/>
          <w:vAlign w:val="bottom"/>
        </w:tcPr>
        <w:p w14:paraId="1FE17533" w14:textId="50AE9470" w:rsidR="00FD315C" w:rsidRDefault="001B3C87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Simulación de EnsamblajeFinal_Est</w:t>
          </w:r>
        </w:p>
      </w:tc>
      <w:tc>
        <w:tcPr>
          <w:tcW w:w="0" w:type="auto"/>
          <w:vAlign w:val="bottom"/>
        </w:tcPr>
        <w:p w14:paraId="2759E0A6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6D62DC81" w14:textId="77777777" w:rsidR="00FD315C" w:rsidRPr="00BF0BC4" w:rsidRDefault="00FD315C" w:rsidP="00BF0BC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6C688690" w14:textId="77777777" w:rsidTr="00BF0BC4">
      <w:tc>
        <w:tcPr>
          <w:tcW w:w="1908" w:type="dxa"/>
        </w:tcPr>
        <w:p w14:paraId="26FE91BF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12F4FCC9" wp14:editId="5B927785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0F2A0137" w14:textId="7B0C6716" w:rsidR="00FD315C" w:rsidRDefault="001B3C87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Analizado con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597D50A1" w14:textId="78B3CF0C" w:rsidR="00FD315C" w:rsidRDefault="001B3C87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Simulación de EnsamblajeFinal_Est</w:t>
          </w:r>
        </w:p>
      </w:tc>
      <w:tc>
        <w:tcPr>
          <w:tcW w:w="360" w:type="dxa"/>
          <w:vAlign w:val="bottom"/>
        </w:tcPr>
        <w:p w14:paraId="378B0C6D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00FF41C5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95BFA" w14:textId="77777777" w:rsidR="00CC5448" w:rsidRDefault="00CC5448" w:rsidP="00F25CD7">
      <w:pPr>
        <w:spacing w:after="0" w:line="240" w:lineRule="auto"/>
      </w:pPr>
      <w:r>
        <w:separator/>
      </w:r>
    </w:p>
  </w:footnote>
  <w:footnote w:type="continuationSeparator" w:id="0">
    <w:p w14:paraId="7A340653" w14:textId="77777777" w:rsidR="00CC5448" w:rsidRDefault="00CC5448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87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1CB5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A1DAA"/>
    <w:rsid w:val="001B3C87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448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E3209"/>
  <w15:docId w15:val="{F3ED943F-925C-4577-A37F-8CEBE2B6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D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BB5A1B"/>
    <w:rPr>
      <w:b/>
      <w:bCs/>
    </w:rPr>
  </w:style>
  <w:style w:type="paragraph" w:styleId="Sinespaciado">
    <w:name w:val="No Spacing"/>
    <w:uiPriority w:val="1"/>
    <w:qFormat/>
    <w:rsid w:val="00BB5A1B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BB5A1B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CD7"/>
  </w:style>
  <w:style w:type="paragraph" w:styleId="Piedepgina">
    <w:name w:val="footer"/>
    <w:basedOn w:val="Normal"/>
    <w:link w:val="PiedepginaC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CD7"/>
  </w:style>
  <w:style w:type="table" w:styleId="Tablaconcuadrcula">
    <w:name w:val="Table Grid"/>
    <w:basedOn w:val="Tabla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a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3">
    <w:name w:val="Light List Accent 3"/>
    <w:basedOn w:val="Tabla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2">
    <w:name w:val="Light List Accent 2"/>
    <w:basedOn w:val="Tabla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801E6"/>
    <w:rPr>
      <w:color w:val="0000FF" w:themeColor="hyperlink"/>
      <w:u w:val="single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staclara-nfasis4">
    <w:name w:val="Light List Accent 4"/>
    <w:basedOn w:val="Tabla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a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media2-nfasis1">
    <w:name w:val="Medium Grid 2 Accent 1"/>
    <w:basedOn w:val="Tabla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a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Cuadrculamedia1-nfasis6">
    <w:name w:val="Medium Grid 1 Accent 6"/>
    <w:basedOn w:val="Tabla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ombreadoclaro-nfasis5">
    <w:name w:val="Light Shading Accent 5"/>
    <w:basedOn w:val="Tabla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4">
    <w:name w:val="Light Shading Accent 4"/>
    <w:basedOn w:val="Tabla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image" Target="media/image60.jpeg"/><Relationship Id="rId74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image" Target="media/image63.jp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jp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theme" Target="theme/theme1.xml"/><Relationship Id="rId7" Type="http://schemas.openxmlformats.org/officeDocument/2006/relationships/image" Target="media/image1.jpeg"/><Relationship Id="rId71" Type="http://schemas.openxmlformats.org/officeDocument/2006/relationships/image" Target="media/image65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19</TotalTime>
  <Pages>31</Pages>
  <Words>4707</Words>
  <Characters>25889</Characters>
  <Application>Microsoft Office Word</Application>
  <DocSecurity>0</DocSecurity>
  <Lines>215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30535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ARISTIDES BULA</dc:creator>
  <cp:lastModifiedBy>José Aristides Bula Pineres</cp:lastModifiedBy>
  <cp:revision>1</cp:revision>
  <dcterms:created xsi:type="dcterms:W3CDTF">2026-06-02T15:42:00Z</dcterms:created>
  <dcterms:modified xsi:type="dcterms:W3CDTF">2026-06-02T16:01:00Z</dcterms:modified>
</cp:coreProperties>
</file>